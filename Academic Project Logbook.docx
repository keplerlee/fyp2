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DC15B" w14:textId="45C7FBCF" w:rsidR="001A3DF8" w:rsidRPr="00B366D6" w:rsidRDefault="001A3DF8" w:rsidP="001A3DF8">
      <w:pPr>
        <w:pStyle w:val="NoSpacing"/>
        <w:rPr>
          <w:rFonts w:ascii="Bahnschrift" w:hAnsi="Bahnschrift" w:cs="Times New Roman"/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76B2" w:rsidRPr="00B366D6" w14:paraId="0A2FC8D4" w14:textId="77777777" w:rsidTr="00311994">
        <w:trPr>
          <w:trHeight w:val="12311"/>
        </w:trPr>
        <w:tc>
          <w:tcPr>
            <w:tcW w:w="9350" w:type="dxa"/>
          </w:tcPr>
          <w:p w14:paraId="6D4F65F8" w14:textId="77777777" w:rsidR="00A1183D" w:rsidRPr="00B366D6" w:rsidRDefault="00A1183D" w:rsidP="00A1183D">
            <w:pPr>
              <w:jc w:val="center"/>
              <w:rPr>
                <w:rFonts w:ascii="Bahnschrift" w:hAnsi="Bahnschrift" w:cs="Arial"/>
                <w:b/>
                <w:sz w:val="20"/>
                <w:szCs w:val="20"/>
                <w:lang w:val="en-MY"/>
              </w:rPr>
            </w:pPr>
            <w:r w:rsidRPr="00B366D6">
              <w:rPr>
                <w:rFonts w:ascii="Bahnschrift" w:hAnsi="Bahnschrift" w:cs="Arial"/>
                <w:b/>
                <w:noProof/>
                <w:sz w:val="20"/>
                <w:szCs w:val="20"/>
                <w:lang w:val="en-MY" w:eastAsia="zh-CN"/>
              </w:rPr>
              <w:drawing>
                <wp:anchor distT="0" distB="0" distL="114300" distR="114300" simplePos="0" relativeHeight="251662336" behindDoc="0" locked="0" layoutInCell="1" allowOverlap="1" wp14:anchorId="2313F520" wp14:editId="4FAF9E5F">
                  <wp:simplePos x="0" y="0"/>
                  <wp:positionH relativeFrom="column">
                    <wp:posOffset>1079500</wp:posOffset>
                  </wp:positionH>
                  <wp:positionV relativeFrom="paragraph">
                    <wp:posOffset>54610</wp:posOffset>
                  </wp:positionV>
                  <wp:extent cx="3911600" cy="739053"/>
                  <wp:effectExtent l="0" t="0" r="0" b="0"/>
                  <wp:wrapNone/>
                  <wp:docPr id="12" name="Picture 12" descr="C:\Users\STYap\Documents\MISC\New Logo - traditional word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C:\Users\STYap\Documents\MISC\New Logo - traditional words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9" t="11689"/>
                          <a:stretch/>
                        </pic:blipFill>
                        <pic:spPr bwMode="auto">
                          <a:xfrm>
                            <a:off x="0" y="0"/>
                            <a:ext cx="3911600" cy="739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1A07D7DA" w14:textId="77777777" w:rsidR="00152817" w:rsidRPr="00B366D6" w:rsidRDefault="00152817" w:rsidP="00152817">
            <w:pPr>
              <w:jc w:val="center"/>
              <w:rPr>
                <w:rFonts w:ascii="Bahnschrift" w:hAnsi="Bahnschrift" w:cs="Arial"/>
                <w:b/>
                <w:sz w:val="20"/>
                <w:szCs w:val="20"/>
                <w:lang w:val="en-MY"/>
              </w:rPr>
            </w:pPr>
          </w:p>
          <w:p w14:paraId="39F08A4E" w14:textId="77777777" w:rsidR="00F476B2" w:rsidRPr="00B366D6" w:rsidRDefault="00F476B2" w:rsidP="00EF0E75">
            <w:pPr>
              <w:jc w:val="center"/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5BF6B072" w14:textId="77777777" w:rsidR="00B148C7" w:rsidRPr="00B366D6" w:rsidRDefault="00B148C7" w:rsidP="00311994">
            <w:pPr>
              <w:pStyle w:val="NoSpacing"/>
              <w:rPr>
                <w:rFonts w:ascii="Bahnschrift" w:hAnsi="Bahnschrift"/>
                <w:sz w:val="16"/>
              </w:rPr>
            </w:pPr>
          </w:p>
          <w:p w14:paraId="21DBE4A6" w14:textId="3C7177E0" w:rsidR="00152817" w:rsidRPr="00B366D6" w:rsidRDefault="00152817" w:rsidP="00A1183D">
            <w:pPr>
              <w:pStyle w:val="NoSpacing"/>
              <w:rPr>
                <w:rFonts w:ascii="Bahnschrift" w:hAnsi="Bahnschrift"/>
                <w:sz w:val="16"/>
              </w:rPr>
            </w:pPr>
          </w:p>
          <w:p w14:paraId="6810B007" w14:textId="77777777" w:rsidR="00BF346B" w:rsidRPr="00B366D6" w:rsidRDefault="00BF346B" w:rsidP="00A1183D">
            <w:pPr>
              <w:pStyle w:val="NoSpacing"/>
              <w:rPr>
                <w:rFonts w:ascii="Bahnschrift" w:hAnsi="Bahnschrift"/>
                <w:sz w:val="16"/>
              </w:rPr>
            </w:pPr>
          </w:p>
          <w:p w14:paraId="0BDF88FA" w14:textId="77777777" w:rsidR="00A1183D" w:rsidRPr="00B366D6" w:rsidRDefault="00A1183D" w:rsidP="00A1183D">
            <w:pPr>
              <w:pStyle w:val="NoSpacing"/>
              <w:rPr>
                <w:rFonts w:ascii="Bahnschrift" w:hAnsi="Bahnschrift"/>
                <w:sz w:val="16"/>
              </w:rPr>
            </w:pPr>
          </w:p>
          <w:p w14:paraId="10572BEA" w14:textId="77777777" w:rsidR="00410969" w:rsidRPr="00B366D6" w:rsidRDefault="003C3B8C" w:rsidP="00B148C7">
            <w:pPr>
              <w:jc w:val="center"/>
              <w:rPr>
                <w:rFonts w:ascii="Bahnschrift" w:hAnsi="Bahnschrift" w:cs="Times New Roman"/>
                <w:b/>
                <w:sz w:val="40"/>
                <w:lang w:eastAsia="zh-CN"/>
              </w:rPr>
            </w:pPr>
            <w:r w:rsidRPr="00B366D6">
              <w:rPr>
                <w:rFonts w:ascii="Bahnschrift" w:hAnsi="Bahnschrift" w:cs="Times New Roman"/>
                <w:b/>
                <w:sz w:val="40"/>
                <w:lang w:eastAsia="zh-CN"/>
              </w:rPr>
              <w:t>ACADEMIC PROJECT</w:t>
            </w:r>
            <w:r w:rsidR="00F476B2" w:rsidRPr="00B366D6">
              <w:rPr>
                <w:rFonts w:ascii="Bahnschrift" w:hAnsi="Bahnschrift" w:cs="Times New Roman"/>
                <w:b/>
                <w:sz w:val="40"/>
                <w:lang w:eastAsia="zh-CN"/>
              </w:rPr>
              <w:t xml:space="preserve"> LOG BOOK</w:t>
            </w:r>
            <w:r w:rsidR="00410969" w:rsidRPr="00B366D6">
              <w:rPr>
                <w:rFonts w:ascii="Bahnschrift" w:hAnsi="Bahnschrift" w:cs="Times New Roman"/>
                <w:b/>
                <w:sz w:val="40"/>
                <w:lang w:eastAsia="zh-CN"/>
              </w:rPr>
              <w:t xml:space="preserve"> </w:t>
            </w:r>
          </w:p>
          <w:p w14:paraId="19969C0A" w14:textId="094758AD" w:rsidR="00F476B2" w:rsidRPr="00C24AF3" w:rsidRDefault="00410969" w:rsidP="00B148C7">
            <w:pPr>
              <w:jc w:val="center"/>
              <w:rPr>
                <w:rFonts w:ascii="Bahnschrift" w:hAnsi="Bahnschrift" w:cs="Times New Roman"/>
                <w:b/>
                <w:color w:val="057D4A"/>
                <w:sz w:val="48"/>
                <w:lang w:eastAsia="zh-CN"/>
              </w:rPr>
            </w:pPr>
            <w:r w:rsidRPr="00C24AF3">
              <w:rPr>
                <w:rFonts w:ascii="Bahnschrift" w:hAnsi="Bahnschrift" w:cs="Times New Roman"/>
                <w:b/>
                <w:color w:val="057D4A"/>
                <w:sz w:val="40"/>
                <w:lang w:eastAsia="zh-CN"/>
              </w:rPr>
              <w:t>(202</w:t>
            </w:r>
            <w:r w:rsidR="00C24AF3" w:rsidRPr="00C24AF3">
              <w:rPr>
                <w:rFonts w:ascii="Bahnschrift" w:hAnsi="Bahnschrift" w:cs="Times New Roman"/>
                <w:b/>
                <w:color w:val="057D4A"/>
                <w:sz w:val="40"/>
                <w:lang w:eastAsia="zh-CN"/>
              </w:rPr>
              <w:t>6</w:t>
            </w:r>
            <w:r w:rsidR="00624AEF" w:rsidRPr="00C24AF3">
              <w:rPr>
                <w:rFonts w:ascii="Bahnschrift" w:hAnsi="Bahnschrift" w:cs="Times New Roman"/>
                <w:b/>
                <w:color w:val="057D4A"/>
                <w:sz w:val="40"/>
                <w:lang w:eastAsia="zh-CN"/>
              </w:rPr>
              <w:t>/0</w:t>
            </w:r>
            <w:r w:rsidR="00C9359D">
              <w:rPr>
                <w:rFonts w:ascii="Bahnschrift" w:hAnsi="Bahnschrift" w:cs="Times New Roman"/>
                <w:b/>
                <w:color w:val="057D4A"/>
                <w:sz w:val="40"/>
                <w:lang w:eastAsia="zh-CN"/>
              </w:rPr>
              <w:t>9</w:t>
            </w:r>
            <w:r w:rsidRPr="00C24AF3">
              <w:rPr>
                <w:rFonts w:ascii="Bahnschrift" w:hAnsi="Bahnschrift" w:cs="Times New Roman"/>
                <w:b/>
                <w:color w:val="057D4A"/>
                <w:sz w:val="40"/>
                <w:lang w:eastAsia="zh-CN"/>
              </w:rPr>
              <w:t>)</w:t>
            </w:r>
          </w:p>
          <w:p w14:paraId="41ECEE78" w14:textId="017E6C0A" w:rsidR="00B148C7" w:rsidRPr="00B366D6" w:rsidRDefault="00B148C7" w:rsidP="00573D2C">
            <w:pPr>
              <w:pStyle w:val="NoSpacing"/>
              <w:rPr>
                <w:rFonts w:ascii="Bahnschrift" w:hAnsi="Bahnschrift"/>
                <w:sz w:val="16"/>
              </w:rPr>
            </w:pPr>
          </w:p>
          <w:p w14:paraId="6A037493" w14:textId="219C2D68" w:rsidR="00BF346B" w:rsidRPr="00B366D6" w:rsidRDefault="00BF346B" w:rsidP="00573D2C">
            <w:pPr>
              <w:pStyle w:val="NoSpacing"/>
              <w:rPr>
                <w:rFonts w:ascii="Bahnschrift" w:hAnsi="Bahnschrift"/>
                <w:sz w:val="16"/>
              </w:rPr>
            </w:pPr>
          </w:p>
          <w:p w14:paraId="4596D870" w14:textId="082F4E09" w:rsidR="00BF346B" w:rsidRPr="00B366D6" w:rsidRDefault="002D5A0A" w:rsidP="00B366D6">
            <w:pPr>
              <w:pStyle w:val="NoSpacing"/>
              <w:tabs>
                <w:tab w:val="left" w:pos="7695"/>
              </w:tabs>
              <w:rPr>
                <w:rFonts w:ascii="Bahnschrift" w:hAnsi="Bahnschrift"/>
                <w:sz w:val="16"/>
              </w:rPr>
            </w:pPr>
            <w:r w:rsidRPr="00B366D6">
              <w:rPr>
                <w:rFonts w:ascii="Bahnschrift" w:hAnsi="Bahnschrift"/>
                <w:sz w:val="16"/>
              </w:rPr>
              <w:tab/>
            </w:r>
          </w:p>
          <w:p w14:paraId="59AED8BC" w14:textId="23BD1F2C" w:rsidR="00BF346B" w:rsidRPr="00B366D6" w:rsidRDefault="00BF346B" w:rsidP="00573D2C">
            <w:pPr>
              <w:pStyle w:val="NoSpacing"/>
              <w:rPr>
                <w:rFonts w:ascii="Bahnschrift" w:hAnsi="Bahnschrift"/>
                <w:sz w:val="16"/>
              </w:rPr>
            </w:pPr>
          </w:p>
          <w:p w14:paraId="5CA9FBFB" w14:textId="77777777" w:rsidR="00BF346B" w:rsidRPr="00B366D6" w:rsidRDefault="00BF346B" w:rsidP="00573D2C">
            <w:pPr>
              <w:pStyle w:val="NoSpacing"/>
              <w:rPr>
                <w:rFonts w:ascii="Bahnschrift" w:hAnsi="Bahnschrift"/>
                <w:sz w:val="16"/>
              </w:rPr>
            </w:pPr>
          </w:p>
          <w:p w14:paraId="39854C55" w14:textId="6D434B37" w:rsidR="00A1183D" w:rsidRPr="00B366D6" w:rsidRDefault="00A1183D" w:rsidP="00573D2C">
            <w:pPr>
              <w:pStyle w:val="NoSpacing"/>
              <w:rPr>
                <w:rFonts w:ascii="Bahnschrift" w:hAnsi="Bahnschrift"/>
                <w:sz w:val="16"/>
              </w:rPr>
            </w:pPr>
          </w:p>
          <w:p w14:paraId="49A95DC0" w14:textId="77777777" w:rsidR="00BF346B" w:rsidRPr="00B366D6" w:rsidRDefault="00BF346B" w:rsidP="00573D2C">
            <w:pPr>
              <w:pStyle w:val="NoSpacing"/>
              <w:rPr>
                <w:rFonts w:ascii="Bahnschrift" w:hAnsi="Bahnschrift"/>
                <w:sz w:val="16"/>
              </w:rPr>
            </w:pPr>
          </w:p>
          <w:tbl>
            <w:tblPr>
              <w:tblStyle w:val="TableGrid"/>
              <w:tblW w:w="90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199"/>
              <w:gridCol w:w="296"/>
              <w:gridCol w:w="5560"/>
            </w:tblGrid>
            <w:tr w:rsidR="00C571E1" w:rsidRPr="00B366D6" w14:paraId="6176A2CE" w14:textId="77777777" w:rsidTr="00DC19A3">
              <w:trPr>
                <w:trHeight w:val="432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6571A4" w14:textId="77777777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b/>
                      <w:sz w:val="24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</w:rPr>
                    <w:t>Name</w:t>
                  </w: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C597F1" w14:textId="77777777" w:rsidR="00573D2C" w:rsidRPr="00B366D6" w:rsidRDefault="00C571E1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  <w:r w:rsidRPr="00B366D6">
                    <w:rPr>
                      <w:rFonts w:ascii="Bahnschrift" w:hAnsi="Bahnschrift" w:cs="Times New Roman"/>
                      <w:sz w:val="28"/>
                    </w:rPr>
                    <w:t>:</w:t>
                  </w:r>
                </w:p>
              </w:tc>
              <w:tc>
                <w:tcPr>
                  <w:tcW w:w="5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762B997" w14:textId="77777777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  <w:tr w:rsidR="00573D2C" w:rsidRPr="00B366D6" w14:paraId="76B598A5" w14:textId="77777777" w:rsidTr="00DC19A3">
              <w:trPr>
                <w:trHeight w:val="432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50B30C" w14:textId="77777777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b/>
                      <w:sz w:val="24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</w:rPr>
                    <w:t>Student ID</w:t>
                  </w: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F190A6" w14:textId="77777777" w:rsidR="00573D2C" w:rsidRPr="00B366D6" w:rsidRDefault="00C571E1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  <w:r w:rsidRPr="00B366D6">
                    <w:rPr>
                      <w:rFonts w:ascii="Bahnschrift" w:hAnsi="Bahnschrift" w:cs="Times New Roman"/>
                      <w:sz w:val="28"/>
                    </w:rPr>
                    <w:t>:</w:t>
                  </w:r>
                </w:p>
              </w:tc>
              <w:tc>
                <w:tcPr>
                  <w:tcW w:w="5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F472079" w14:textId="77777777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  <w:tr w:rsidR="00573D2C" w:rsidRPr="00B366D6" w14:paraId="05643EC0" w14:textId="77777777" w:rsidTr="00DC19A3">
              <w:trPr>
                <w:trHeight w:val="432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ADF837" w14:textId="37F83A4C" w:rsidR="00573D2C" w:rsidRPr="00B366D6" w:rsidRDefault="003C3B8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b/>
                      <w:sz w:val="24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</w:rPr>
                    <w:t>Programme</w:t>
                  </w: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0181CA3" w14:textId="77777777" w:rsidR="00573D2C" w:rsidRPr="00B366D6" w:rsidRDefault="00C571E1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  <w:r w:rsidRPr="00B366D6">
                    <w:rPr>
                      <w:rFonts w:ascii="Bahnschrift" w:hAnsi="Bahnschrift" w:cs="Times New Roman"/>
                      <w:sz w:val="28"/>
                    </w:rPr>
                    <w:t>:</w:t>
                  </w:r>
                </w:p>
              </w:tc>
              <w:tc>
                <w:tcPr>
                  <w:tcW w:w="5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80F7E11" w14:textId="77777777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  <w:tr w:rsidR="00573D2C" w:rsidRPr="00B366D6" w14:paraId="33B07C6B" w14:textId="77777777" w:rsidTr="00DC19A3">
              <w:trPr>
                <w:trHeight w:val="432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C806DE" w14:textId="541E05DE" w:rsidR="00573D2C" w:rsidRPr="00B366D6" w:rsidRDefault="003C3B8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b/>
                      <w:sz w:val="24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</w:rPr>
                    <w:t>Academic Session</w:t>
                  </w: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BC588E" w14:textId="1ED3EC1E" w:rsidR="00573D2C" w:rsidRPr="00B366D6" w:rsidRDefault="003C3B8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  <w:r w:rsidRPr="00B366D6">
                    <w:rPr>
                      <w:rFonts w:ascii="Bahnschrift" w:hAnsi="Bahnschrift" w:cs="Times New Roman"/>
                      <w:sz w:val="28"/>
                    </w:rPr>
                    <w:t>:</w:t>
                  </w:r>
                </w:p>
              </w:tc>
              <w:tc>
                <w:tcPr>
                  <w:tcW w:w="5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19DF443" w14:textId="77777777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  <w:tr w:rsidR="00573D2C" w:rsidRPr="00B366D6" w14:paraId="3659E952" w14:textId="77777777" w:rsidTr="00DC19A3">
              <w:trPr>
                <w:trHeight w:val="432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A1D2B1" w14:textId="60BFECA1" w:rsidR="00573D2C" w:rsidRPr="00B366D6" w:rsidRDefault="003C3B8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b/>
                      <w:sz w:val="24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</w:rPr>
                    <w:t>Course Code</w:t>
                  </w:r>
                  <w:r w:rsidR="00BF346B" w:rsidRPr="00B366D6">
                    <w:rPr>
                      <w:rFonts w:ascii="Bahnschrift" w:hAnsi="Bahnschrift" w:cs="Times New Roman"/>
                      <w:b/>
                      <w:sz w:val="24"/>
                    </w:rPr>
                    <w:t xml:space="preserve"> / Course Name</w:t>
                  </w: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1C7E29" w14:textId="77777777" w:rsidR="00573D2C" w:rsidRPr="00B366D6" w:rsidRDefault="00C571E1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  <w:r w:rsidRPr="00B366D6">
                    <w:rPr>
                      <w:rFonts w:ascii="Bahnschrift" w:hAnsi="Bahnschrift" w:cs="Times New Roman"/>
                      <w:sz w:val="28"/>
                    </w:rPr>
                    <w:t>:</w:t>
                  </w:r>
                </w:p>
              </w:tc>
              <w:tc>
                <w:tcPr>
                  <w:tcW w:w="5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20A4AB" w14:textId="77777777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  <w:tr w:rsidR="00573D2C" w:rsidRPr="00B366D6" w14:paraId="5BFC4B18" w14:textId="77777777" w:rsidTr="00DC19A3">
              <w:trPr>
                <w:trHeight w:val="432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58C748" w14:textId="76EC7B8F" w:rsidR="00573D2C" w:rsidRPr="00B366D6" w:rsidRDefault="00BF346B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b/>
                      <w:sz w:val="24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</w:rPr>
                    <w:t>Project Title</w:t>
                  </w: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E1DC7E" w14:textId="77777777" w:rsidR="00573D2C" w:rsidRPr="00B366D6" w:rsidRDefault="00C571E1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  <w:r w:rsidRPr="00B366D6">
                    <w:rPr>
                      <w:rFonts w:ascii="Bahnschrift" w:hAnsi="Bahnschrift" w:cs="Times New Roman"/>
                      <w:sz w:val="28"/>
                    </w:rPr>
                    <w:t>:</w:t>
                  </w:r>
                </w:p>
              </w:tc>
              <w:tc>
                <w:tcPr>
                  <w:tcW w:w="5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DD47E40" w14:textId="77777777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  <w:tr w:rsidR="00573D2C" w:rsidRPr="00B366D6" w14:paraId="3A268925" w14:textId="77777777" w:rsidTr="00DC19A3">
              <w:trPr>
                <w:trHeight w:val="432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D9BCA5" w14:textId="694D1ECC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b/>
                      <w:sz w:val="24"/>
                    </w:rPr>
                  </w:pP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26F97B" w14:textId="4EA37012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</w:p>
              </w:tc>
              <w:tc>
                <w:tcPr>
                  <w:tcW w:w="5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63DC11E" w14:textId="77777777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  <w:tr w:rsidR="00DC19A3" w:rsidRPr="00B366D6" w14:paraId="612A1959" w14:textId="77777777" w:rsidTr="00DC19A3">
              <w:trPr>
                <w:trHeight w:val="432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E42A53" w14:textId="36479CA8" w:rsidR="00DC19A3" w:rsidRPr="00B366D6" w:rsidRDefault="00DC19A3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b/>
                      <w:sz w:val="24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</w:rPr>
                    <w:t>Supervisor’s Name</w:t>
                  </w: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386854" w14:textId="77777777" w:rsidR="00DC19A3" w:rsidRPr="00B366D6" w:rsidRDefault="00DC19A3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</w:p>
              </w:tc>
              <w:tc>
                <w:tcPr>
                  <w:tcW w:w="5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9071E81" w14:textId="77777777" w:rsidR="00DC19A3" w:rsidRPr="00B366D6" w:rsidRDefault="00DC19A3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  <w:tr w:rsidR="00573D2C" w:rsidRPr="00B366D6" w14:paraId="1C91BDCB" w14:textId="77777777" w:rsidTr="00DC19A3">
              <w:trPr>
                <w:trHeight w:val="638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6823FC" w14:textId="05E19B29" w:rsidR="00573D2C" w:rsidRPr="00B366D6" w:rsidRDefault="00BF346B" w:rsidP="00DC19A3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b/>
                      <w:sz w:val="24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</w:rPr>
                    <w:t>Supervisor</w:t>
                  </w:r>
                  <w:r w:rsidR="00DC19A3" w:rsidRPr="00B366D6">
                    <w:rPr>
                      <w:rFonts w:ascii="Bahnschrift" w:hAnsi="Bahnschrift" w:cs="Times New Roman"/>
                      <w:b/>
                      <w:sz w:val="24"/>
                    </w:rPr>
                    <w:t>’s</w:t>
                  </w:r>
                  <w:r w:rsidR="009D313A" w:rsidRPr="00B366D6">
                    <w:rPr>
                      <w:rFonts w:ascii="Bahnschrift" w:hAnsi="Bahnschrift" w:cs="Times New Roman"/>
                      <w:b/>
                      <w:sz w:val="24"/>
                    </w:rPr>
                    <w:t xml:space="preserve"> </w:t>
                  </w:r>
                  <w:r w:rsidR="00DC19A3" w:rsidRPr="00B366D6">
                    <w:rPr>
                      <w:rFonts w:ascii="Bahnschrift" w:hAnsi="Bahnschrift" w:cs="Times New Roman"/>
                      <w:b/>
                      <w:sz w:val="24"/>
                    </w:rPr>
                    <w:t xml:space="preserve">Signature </w:t>
                  </w:r>
                  <w:r w:rsidR="00DC19A3" w:rsidRPr="00B366D6">
                    <w:rPr>
                      <w:rFonts w:ascii="Bahnschrift" w:hAnsi="Bahnschrift" w:cs="Times New Roman"/>
                      <w:b/>
                      <w:sz w:val="24"/>
                    </w:rPr>
                    <w:br/>
                    <w:t>&amp; Date</w:t>
                  </w: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3968B0" w14:textId="77777777" w:rsidR="00573D2C" w:rsidRPr="00B366D6" w:rsidRDefault="00C571E1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  <w:r w:rsidRPr="00B366D6">
                    <w:rPr>
                      <w:rFonts w:ascii="Bahnschrift" w:hAnsi="Bahnschrift" w:cs="Times New Roman"/>
                      <w:sz w:val="28"/>
                    </w:rPr>
                    <w:t>:</w:t>
                  </w:r>
                </w:p>
              </w:tc>
              <w:tc>
                <w:tcPr>
                  <w:tcW w:w="5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E7228BE" w14:textId="77777777" w:rsidR="00573D2C" w:rsidRPr="00B366D6" w:rsidRDefault="00573D2C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  <w:tr w:rsidR="00DC19A3" w:rsidRPr="00B366D6" w14:paraId="7A0E3B5C" w14:textId="77777777" w:rsidTr="00DC19A3">
              <w:trPr>
                <w:trHeight w:val="638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F984CAE" w14:textId="77777777" w:rsidR="00DC19A3" w:rsidRPr="00B366D6" w:rsidRDefault="00DC19A3" w:rsidP="00DC19A3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b/>
                      <w:sz w:val="24"/>
                    </w:rPr>
                  </w:pP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C26AB4" w14:textId="77777777" w:rsidR="00DC19A3" w:rsidRPr="00B366D6" w:rsidRDefault="00DC19A3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</w:p>
              </w:tc>
              <w:tc>
                <w:tcPr>
                  <w:tcW w:w="556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D845DC6" w14:textId="77777777" w:rsidR="00DC19A3" w:rsidRPr="00B366D6" w:rsidRDefault="00DC19A3" w:rsidP="00BF346B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  <w:tr w:rsidR="0032698C" w:rsidRPr="00B366D6" w14:paraId="141A66C4" w14:textId="77777777" w:rsidTr="00DC19A3">
              <w:trPr>
                <w:trHeight w:val="432"/>
              </w:trPr>
              <w:tc>
                <w:tcPr>
                  <w:tcW w:w="905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7825C2" w14:textId="77777777" w:rsidR="0032698C" w:rsidRPr="00B366D6" w:rsidRDefault="0032698C" w:rsidP="0032698C">
                  <w:pPr>
                    <w:pBdr>
                      <w:top w:val="single" w:sz="4" w:space="1" w:color="auto"/>
                    </w:pBdr>
                    <w:rPr>
                      <w:rFonts w:ascii="Bahnschrift" w:hAnsi="Bahnschrift" w:cs="Times New Roman"/>
                      <w:b/>
                      <w:noProof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24"/>
                      <w:lang w:eastAsia="zh-CN"/>
                    </w:rPr>
                    <w:t>Declaration</w:t>
                  </w:r>
                </w:p>
                <w:p w14:paraId="3C39E531" w14:textId="19D162F9" w:rsidR="000F3A09" w:rsidRPr="00B366D6" w:rsidRDefault="0032698C" w:rsidP="0032698C">
                  <w:pPr>
                    <w:pStyle w:val="NoSpacing"/>
                    <w:pBdr>
                      <w:top w:val="single" w:sz="4" w:space="1" w:color="auto"/>
                    </w:pBdr>
                    <w:spacing w:line="360" w:lineRule="auto"/>
                    <w:rPr>
                      <w:rFonts w:ascii="Bahnschrift" w:hAnsi="Bahnschrift" w:cs="Times New Roman"/>
                      <w:noProof/>
                      <w:sz w:val="24"/>
                    </w:rPr>
                  </w:pPr>
                  <w:r w:rsidRPr="00B366D6">
                    <w:rPr>
                      <w:rFonts w:ascii="Bahnschrift" w:hAnsi="Bahnschrift" w:cs="Times New Roman"/>
                      <w:noProof/>
                      <w:sz w:val="24"/>
                    </w:rPr>
                    <w:t>I hereby declare that all information provided is true.</w:t>
                  </w:r>
                </w:p>
              </w:tc>
            </w:tr>
            <w:tr w:rsidR="0032698C" w:rsidRPr="00B366D6" w14:paraId="2AD7B60C" w14:textId="77777777" w:rsidTr="00DC19A3">
              <w:trPr>
                <w:trHeight w:val="432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3A84E9" w14:textId="7FFCDBBC" w:rsidR="0032698C" w:rsidRPr="00B366D6" w:rsidRDefault="00DC19A3" w:rsidP="0032698C">
                  <w:pPr>
                    <w:pStyle w:val="NoSpacing"/>
                    <w:rPr>
                      <w:rFonts w:ascii="Bahnschrift" w:hAnsi="Bahnschrift"/>
                      <w:noProof/>
                      <w:sz w:val="28"/>
                    </w:rPr>
                  </w:pPr>
                  <w:r w:rsidRPr="00B366D6">
                    <w:rPr>
                      <w:rFonts w:ascii="Bahnschrift" w:hAnsi="Bahnschrift" w:cs="Times New Roman"/>
                      <w:noProof/>
                      <w:sz w:val="24"/>
                      <w:szCs w:val="24"/>
                    </w:rPr>
                    <w:t>Student’s Signature</w:t>
                  </w: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0984A1" w14:textId="60345CB8" w:rsidR="0032698C" w:rsidRPr="00B366D6" w:rsidRDefault="000F3A09" w:rsidP="0032698C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  <w:r w:rsidRPr="00B366D6">
                    <w:rPr>
                      <w:rFonts w:ascii="Bahnschrift" w:hAnsi="Bahnschrift" w:cs="Times New Roman"/>
                      <w:sz w:val="28"/>
                    </w:rPr>
                    <w:t>:</w:t>
                  </w:r>
                </w:p>
              </w:tc>
              <w:tc>
                <w:tcPr>
                  <w:tcW w:w="5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6321836" w14:textId="5C52530C" w:rsidR="0032698C" w:rsidRPr="00B366D6" w:rsidRDefault="00DC19A3" w:rsidP="0032698C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  <w:r w:rsidRPr="00B366D6">
                    <w:rPr>
                      <w:rFonts w:ascii="Bahnschrift" w:hAnsi="Bahnschrift" w:cs="Times New Roman"/>
                      <w:sz w:val="24"/>
                    </w:rPr>
                    <w:t xml:space="preserve">  </w:t>
                  </w:r>
                </w:p>
              </w:tc>
            </w:tr>
            <w:tr w:rsidR="00DC19A3" w:rsidRPr="00B366D6" w14:paraId="1BBECF2F" w14:textId="77777777" w:rsidTr="00DC19A3">
              <w:trPr>
                <w:trHeight w:val="432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01619F" w14:textId="5F37A9AE" w:rsidR="00DC19A3" w:rsidRPr="00B366D6" w:rsidRDefault="00DC19A3" w:rsidP="0032698C">
                  <w:pPr>
                    <w:pStyle w:val="NoSpacing"/>
                    <w:rPr>
                      <w:rFonts w:ascii="Bahnschrift" w:hAnsi="Bahnschrift" w:cs="Times New Roman"/>
                      <w:noProof/>
                      <w:sz w:val="24"/>
                      <w:szCs w:val="24"/>
                    </w:rPr>
                  </w:pPr>
                  <w:r w:rsidRPr="00B366D6">
                    <w:rPr>
                      <w:rFonts w:ascii="Bahnschrift" w:hAnsi="Bahnschrift" w:cs="Times New Roman"/>
                      <w:noProof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0B1828" w14:textId="75756681" w:rsidR="00DC19A3" w:rsidRPr="00B366D6" w:rsidRDefault="00DC19A3" w:rsidP="0032698C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  <w:r w:rsidRPr="00B366D6">
                    <w:rPr>
                      <w:rFonts w:ascii="Bahnschrift" w:hAnsi="Bahnschrift" w:cs="Times New Roman"/>
                      <w:sz w:val="28"/>
                    </w:rPr>
                    <w:t>:</w:t>
                  </w:r>
                </w:p>
              </w:tc>
              <w:tc>
                <w:tcPr>
                  <w:tcW w:w="5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0AA9910" w14:textId="77777777" w:rsidR="00DC19A3" w:rsidRPr="00B366D6" w:rsidRDefault="00DC19A3" w:rsidP="0032698C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  <w:tr w:rsidR="00DC19A3" w:rsidRPr="00B366D6" w14:paraId="0A64383D" w14:textId="77777777" w:rsidTr="00DC19A3">
              <w:trPr>
                <w:trHeight w:val="432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52BDC2" w14:textId="77777777" w:rsidR="00DC19A3" w:rsidRPr="00B366D6" w:rsidRDefault="00DC19A3" w:rsidP="0032698C">
                  <w:pPr>
                    <w:pStyle w:val="NoSpacing"/>
                    <w:rPr>
                      <w:rFonts w:ascii="Bahnschrift" w:hAnsi="Bahnschrift" w:cs="Times New Roman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468FFF" w14:textId="77777777" w:rsidR="00DC19A3" w:rsidRPr="00B366D6" w:rsidRDefault="00DC19A3" w:rsidP="0032698C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8"/>
                    </w:rPr>
                  </w:pPr>
                </w:p>
              </w:tc>
              <w:tc>
                <w:tcPr>
                  <w:tcW w:w="556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00EFF47" w14:textId="77777777" w:rsidR="00DC19A3" w:rsidRPr="00B366D6" w:rsidRDefault="00DC19A3" w:rsidP="0032698C">
                  <w:pPr>
                    <w:pStyle w:val="NoSpacing"/>
                    <w:spacing w:line="360" w:lineRule="auto"/>
                    <w:rPr>
                      <w:rFonts w:ascii="Bahnschrift" w:hAnsi="Bahnschrift" w:cs="Times New Roman"/>
                      <w:sz w:val="24"/>
                    </w:rPr>
                  </w:pPr>
                </w:p>
              </w:tc>
            </w:tr>
          </w:tbl>
          <w:p w14:paraId="2A8D4F81" w14:textId="6067DFB5" w:rsidR="0032698C" w:rsidRPr="00B366D6" w:rsidRDefault="0032698C" w:rsidP="00387C19">
            <w:pPr>
              <w:pStyle w:val="NoSpacing"/>
              <w:rPr>
                <w:rFonts w:ascii="Bahnschrift" w:hAnsi="Bahnschrift"/>
                <w:sz w:val="12"/>
              </w:rPr>
            </w:pPr>
          </w:p>
        </w:tc>
      </w:tr>
    </w:tbl>
    <w:p w14:paraId="663832FF" w14:textId="6AE78F87" w:rsidR="00EE1B7A" w:rsidRPr="00B366D6" w:rsidRDefault="00EE1B7A" w:rsidP="00EE1B7A">
      <w:pPr>
        <w:rPr>
          <w:rFonts w:ascii="Bahnschrift" w:hAnsi="Bahnschrift" w:cs="Times New Roman"/>
          <w:b/>
          <w:sz w:val="28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CF5" w:rsidRPr="00B366D6" w14:paraId="1B073629" w14:textId="77777777" w:rsidTr="00C12CF5">
        <w:tc>
          <w:tcPr>
            <w:tcW w:w="9350" w:type="dxa"/>
          </w:tcPr>
          <w:p w14:paraId="15095381" w14:textId="77777777" w:rsidR="00C12CF5" w:rsidRPr="00B366D6" w:rsidRDefault="00C12CF5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21D540CD" w14:textId="77777777" w:rsidR="00C12CF5" w:rsidRPr="00B366D6" w:rsidRDefault="00C12CF5" w:rsidP="00B366D6">
            <w:pPr>
              <w:spacing w:line="276" w:lineRule="auto"/>
              <w:jc w:val="center"/>
              <w:rPr>
                <w:rFonts w:ascii="Bahnschrift" w:hAnsi="Bahnschrift" w:cs="Times New Roman"/>
                <w:b/>
                <w:sz w:val="28"/>
                <w:lang w:eastAsia="zh-CN"/>
              </w:rPr>
            </w:pPr>
            <w:r w:rsidRPr="00B366D6">
              <w:rPr>
                <w:rFonts w:ascii="Bahnschrift" w:hAnsi="Bahnschrift" w:cs="Times New Roman"/>
                <w:b/>
                <w:sz w:val="28"/>
                <w:lang w:eastAsia="zh-CN"/>
              </w:rPr>
              <w:t>Instructions to Student</w:t>
            </w:r>
          </w:p>
          <w:p w14:paraId="0D23B026" w14:textId="77777777" w:rsidR="00C12CF5" w:rsidRPr="00B366D6" w:rsidRDefault="00C12CF5" w:rsidP="00B366D6">
            <w:pPr>
              <w:spacing w:line="276" w:lineRule="auto"/>
              <w:jc w:val="center"/>
              <w:rPr>
                <w:rFonts w:ascii="Bahnschrift" w:hAnsi="Bahnschrift" w:cs="Times New Roman"/>
                <w:sz w:val="24"/>
                <w:lang w:eastAsia="zh-CN"/>
              </w:rPr>
            </w:pPr>
          </w:p>
          <w:p w14:paraId="2D2953B5" w14:textId="7C46A7C5" w:rsidR="00C12CF5" w:rsidRPr="00B366D6" w:rsidRDefault="00BF346B" w:rsidP="00B366D6">
            <w:pPr>
              <w:pStyle w:val="Title"/>
              <w:numPr>
                <w:ilvl w:val="0"/>
                <w:numId w:val="9"/>
              </w:numPr>
              <w:spacing w:line="276" w:lineRule="auto"/>
              <w:ind w:right="522"/>
              <w:jc w:val="both"/>
              <w:rPr>
                <w:rFonts w:ascii="Bahnschrift" w:hAnsi="Bahnschrift" w:cs="Times New Roman"/>
                <w:caps w:val="0"/>
                <w:color w:val="auto"/>
                <w:sz w:val="24"/>
              </w:rPr>
            </w:pPr>
            <w:r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Academic Project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 Log Book </w:t>
            </w:r>
            <w:r w:rsidR="006D21C6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(hereafter “the log book</w:t>
            </w:r>
            <w:r w:rsidR="008745D3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”</w:t>
            </w:r>
            <w:r w:rsidR="006D21C6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) 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has been designed </w:t>
            </w:r>
            <w:r w:rsidR="00D8201A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for the students 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to record </w:t>
            </w:r>
            <w:r w:rsidR="00D8201A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research activities, progress, and discussions of their academic research project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. </w:t>
            </w:r>
          </w:p>
          <w:p w14:paraId="257D1F8C" w14:textId="77777777" w:rsidR="00C12CF5" w:rsidRPr="00B366D6" w:rsidRDefault="00C12CF5" w:rsidP="00B366D6">
            <w:pPr>
              <w:pStyle w:val="Title"/>
              <w:spacing w:line="276" w:lineRule="auto"/>
              <w:ind w:left="360" w:right="522"/>
              <w:jc w:val="both"/>
              <w:rPr>
                <w:rFonts w:ascii="Bahnschrift" w:hAnsi="Bahnschrift" w:cs="Times New Roman"/>
                <w:caps w:val="0"/>
                <w:color w:val="auto"/>
                <w:sz w:val="24"/>
              </w:rPr>
            </w:pPr>
          </w:p>
          <w:p w14:paraId="4C2FFAB3" w14:textId="4D465F8C" w:rsidR="006D21C6" w:rsidRPr="00B366D6" w:rsidRDefault="00D8201A" w:rsidP="00B366D6">
            <w:pPr>
              <w:pStyle w:val="Title"/>
              <w:numPr>
                <w:ilvl w:val="0"/>
                <w:numId w:val="9"/>
              </w:numPr>
              <w:spacing w:line="276" w:lineRule="auto"/>
              <w:ind w:right="522"/>
              <w:jc w:val="both"/>
              <w:rPr>
                <w:rFonts w:ascii="Bahnschrift" w:hAnsi="Bahnschrift" w:cs="Times New Roman"/>
                <w:caps w:val="0"/>
                <w:color w:val="auto"/>
                <w:sz w:val="24"/>
              </w:rPr>
            </w:pPr>
            <w:r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A s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tudent must</w:t>
            </w:r>
            <w:r w:rsidR="00826F7D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 </w:t>
            </w:r>
            <w:r w:rsidR="00826F7D" w:rsidRPr="00B366D6">
              <w:rPr>
                <w:rFonts w:ascii="Bahnschrift" w:hAnsi="Bahnschrift" w:cs="Times New Roman"/>
                <w:b/>
                <w:caps w:val="0"/>
                <w:color w:val="auto"/>
                <w:sz w:val="24"/>
              </w:rPr>
              <w:t xml:space="preserve">write 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clearly all the </w:t>
            </w:r>
            <w:r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research activities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, problems faced, </w:t>
            </w:r>
            <w:r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ideas and proposed solutions, 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details of discussion </w:t>
            </w:r>
            <w:r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with the supervisor </w:t>
            </w:r>
            <w:r w:rsidR="006D21C6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in the log book</w:t>
            </w:r>
            <w:r w:rsidR="00826F7D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.</w:t>
            </w:r>
          </w:p>
          <w:p w14:paraId="67B191BF" w14:textId="77777777" w:rsidR="006D21C6" w:rsidRPr="00B366D6" w:rsidRDefault="006D21C6" w:rsidP="00B366D6">
            <w:pPr>
              <w:pStyle w:val="ListParagraph"/>
              <w:spacing w:line="276" w:lineRule="auto"/>
              <w:rPr>
                <w:rFonts w:ascii="Bahnschrift" w:hAnsi="Bahnschrift" w:cs="Times New Roman"/>
                <w:caps/>
                <w:sz w:val="24"/>
              </w:rPr>
            </w:pPr>
          </w:p>
          <w:p w14:paraId="22313BBB" w14:textId="77777777" w:rsidR="006D21C6" w:rsidRPr="00B366D6" w:rsidRDefault="006D21C6" w:rsidP="00B366D6">
            <w:pPr>
              <w:pStyle w:val="Title"/>
              <w:numPr>
                <w:ilvl w:val="0"/>
                <w:numId w:val="9"/>
              </w:numPr>
              <w:spacing w:line="276" w:lineRule="auto"/>
              <w:ind w:right="522"/>
              <w:jc w:val="both"/>
              <w:rPr>
                <w:rFonts w:ascii="Bahnschrift" w:hAnsi="Bahnschrift" w:cs="Times New Roman"/>
                <w:caps w:val="0"/>
                <w:color w:val="auto"/>
                <w:sz w:val="24"/>
              </w:rPr>
            </w:pPr>
            <w:r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The log book’s format </w:t>
            </w:r>
            <w:r w:rsidR="00826F7D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cannot</w:t>
            </w:r>
            <w:r w:rsidR="009F6C37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 </w:t>
            </w:r>
            <w:r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be changed.</w:t>
            </w:r>
          </w:p>
          <w:p w14:paraId="55CD4BA0" w14:textId="77777777" w:rsidR="006D21C6" w:rsidRPr="00B366D6" w:rsidRDefault="006D21C6" w:rsidP="00B366D6">
            <w:pPr>
              <w:pStyle w:val="ListParagraph"/>
              <w:spacing w:line="276" w:lineRule="auto"/>
              <w:rPr>
                <w:rFonts w:ascii="Bahnschrift" w:hAnsi="Bahnschrift" w:cs="Times New Roman"/>
                <w:caps/>
                <w:sz w:val="24"/>
              </w:rPr>
            </w:pPr>
          </w:p>
          <w:p w14:paraId="3FDB1909" w14:textId="5F3BAF64" w:rsidR="00C12CF5" w:rsidRPr="00B366D6" w:rsidRDefault="00C12CF5" w:rsidP="00B366D6">
            <w:pPr>
              <w:pStyle w:val="Title"/>
              <w:numPr>
                <w:ilvl w:val="0"/>
                <w:numId w:val="9"/>
              </w:numPr>
              <w:spacing w:line="276" w:lineRule="auto"/>
              <w:ind w:right="522"/>
              <w:jc w:val="both"/>
              <w:rPr>
                <w:rFonts w:ascii="Bahnschrift" w:hAnsi="Bahnschrift" w:cs="Times New Roman"/>
                <w:caps w:val="0"/>
                <w:color w:val="auto"/>
                <w:sz w:val="24"/>
              </w:rPr>
            </w:pPr>
            <w:r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The log book must be handed to the </w:t>
            </w:r>
            <w:r w:rsidR="003835E1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Final Year Project (FYP)</w:t>
            </w:r>
            <w:r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 Supervisor for verification on </w:t>
            </w:r>
            <w:r w:rsidRPr="00B366D6">
              <w:rPr>
                <w:rFonts w:ascii="Bahnschrift" w:hAnsi="Bahnschrift" w:cs="Times New Roman"/>
                <w:b/>
                <w:caps w:val="0"/>
                <w:color w:val="auto"/>
                <w:sz w:val="24"/>
              </w:rPr>
              <w:t>a weekly basis</w:t>
            </w:r>
            <w:r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. </w:t>
            </w:r>
          </w:p>
          <w:p w14:paraId="535C34ED" w14:textId="77777777" w:rsidR="00C12CF5" w:rsidRPr="00B366D6" w:rsidRDefault="00C12CF5" w:rsidP="00B366D6">
            <w:pPr>
              <w:pStyle w:val="Title"/>
              <w:spacing w:line="276" w:lineRule="auto"/>
              <w:ind w:left="360" w:right="522"/>
              <w:jc w:val="both"/>
              <w:rPr>
                <w:rFonts w:ascii="Bahnschrift" w:hAnsi="Bahnschrift" w:cs="Times New Roman"/>
                <w:caps w:val="0"/>
                <w:color w:val="auto"/>
                <w:sz w:val="24"/>
              </w:rPr>
            </w:pPr>
          </w:p>
          <w:p w14:paraId="13674CF4" w14:textId="725B2923" w:rsidR="00C12CF5" w:rsidRPr="00B366D6" w:rsidRDefault="00B6445E" w:rsidP="00B366D6">
            <w:pPr>
              <w:pStyle w:val="Title"/>
              <w:numPr>
                <w:ilvl w:val="0"/>
                <w:numId w:val="9"/>
              </w:numPr>
              <w:spacing w:line="276" w:lineRule="auto"/>
              <w:ind w:right="522"/>
              <w:jc w:val="both"/>
              <w:rPr>
                <w:rFonts w:ascii="Bahnschrift" w:hAnsi="Bahnschrift" w:cs="Times New Roman"/>
                <w:caps w:val="0"/>
                <w:color w:val="auto"/>
                <w:sz w:val="24"/>
              </w:rPr>
            </w:pPr>
            <w:r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The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 </w:t>
            </w:r>
            <w:r w:rsidR="00C12CF5" w:rsidRPr="00B366D6">
              <w:rPr>
                <w:rFonts w:ascii="Bahnschrift" w:hAnsi="Bahnschrift" w:cs="Times New Roman"/>
                <w:b/>
                <w:caps w:val="0"/>
                <w:color w:val="auto"/>
                <w:sz w:val="24"/>
              </w:rPr>
              <w:t>signed log book</w:t>
            </w:r>
            <w:r w:rsidR="00826F7D" w:rsidRPr="00B366D6">
              <w:rPr>
                <w:rFonts w:ascii="Bahnschrift" w:hAnsi="Bahnschrift" w:cs="Times New Roman"/>
                <w:b/>
                <w:caps w:val="0"/>
                <w:color w:val="auto"/>
                <w:sz w:val="24"/>
              </w:rPr>
              <w:t>s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 need to</w:t>
            </w:r>
            <w:r w:rsidR="00826F7D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 be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 </w:t>
            </w:r>
            <w:r w:rsidR="00D8201A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submitted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 t</w:t>
            </w:r>
            <w:r w:rsidR="00B366D6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>o Moodle.</w:t>
            </w:r>
            <w:r w:rsidR="00C12CF5" w:rsidRPr="00B366D6">
              <w:rPr>
                <w:rFonts w:ascii="Bahnschrift" w:hAnsi="Bahnschrift" w:cs="Times New Roman"/>
                <w:caps w:val="0"/>
                <w:color w:val="auto"/>
                <w:sz w:val="24"/>
              </w:rPr>
              <w:t xml:space="preserve"> </w:t>
            </w:r>
          </w:p>
          <w:p w14:paraId="30E10328" w14:textId="77777777" w:rsidR="003C3B8C" w:rsidRPr="00B366D6" w:rsidRDefault="003C3B8C" w:rsidP="003C3B8C">
            <w:pPr>
              <w:pStyle w:val="ListParagraph"/>
              <w:rPr>
                <w:rFonts w:ascii="Bahnschrift" w:hAnsi="Bahnschrift" w:cs="Times New Roman"/>
                <w:caps/>
                <w:sz w:val="24"/>
              </w:rPr>
            </w:pPr>
          </w:p>
          <w:p w14:paraId="60571318" w14:textId="77777777" w:rsidR="00C12CF5" w:rsidRPr="00B366D6" w:rsidRDefault="00C12CF5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07845EE2" w14:textId="77777777" w:rsidR="00C12CF5" w:rsidRPr="00B366D6" w:rsidRDefault="00C12CF5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7C38C270" w14:textId="77777777" w:rsidR="00C12CF5" w:rsidRPr="00B366D6" w:rsidRDefault="00C12CF5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288847B0" w14:textId="77777777" w:rsidR="00C12CF5" w:rsidRPr="00B366D6" w:rsidRDefault="00C12CF5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0F32EE4D" w14:textId="77777777" w:rsidR="00C12CF5" w:rsidRPr="00B366D6" w:rsidRDefault="00C12CF5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2FECBEC4" w14:textId="77777777" w:rsidR="00C12CF5" w:rsidRPr="00B366D6" w:rsidRDefault="00C12CF5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285F20EC" w14:textId="77777777" w:rsidR="00C12CF5" w:rsidRPr="00B366D6" w:rsidRDefault="00C12CF5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647ECEA8" w14:textId="77777777" w:rsidR="00C12CF5" w:rsidRPr="00B366D6" w:rsidRDefault="00C12CF5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6FCAE376" w14:textId="77777777" w:rsidR="00C12CF5" w:rsidRPr="00B366D6" w:rsidRDefault="00C12CF5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55851D4D" w14:textId="77777777" w:rsidR="00C12CF5" w:rsidRPr="00B366D6" w:rsidRDefault="00C12CF5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6EC2017D" w14:textId="297872A7" w:rsidR="006D21C6" w:rsidRPr="00B366D6" w:rsidRDefault="006D21C6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0CD330CF" w14:textId="1D043B42" w:rsidR="001E0A7C" w:rsidRPr="00B366D6" w:rsidRDefault="001E0A7C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46622672" w14:textId="77777777" w:rsidR="001E0A7C" w:rsidRPr="00B366D6" w:rsidRDefault="001E0A7C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  <w:p w14:paraId="23C0158B" w14:textId="77777777" w:rsidR="006D21C6" w:rsidRPr="00B366D6" w:rsidRDefault="006D21C6" w:rsidP="00681B09">
            <w:pPr>
              <w:rPr>
                <w:rFonts w:ascii="Bahnschrift" w:hAnsi="Bahnschrift" w:cs="Times New Roman"/>
                <w:b/>
                <w:sz w:val="28"/>
                <w:lang w:eastAsia="zh-CN"/>
              </w:rPr>
            </w:pPr>
          </w:p>
        </w:tc>
      </w:tr>
      <w:tr w:rsidR="001E0A7C" w:rsidRPr="00B366D6" w14:paraId="1F1ABDC7" w14:textId="77777777" w:rsidTr="005907EE">
        <w:trPr>
          <w:trHeight w:val="12950"/>
        </w:trPr>
        <w:tc>
          <w:tcPr>
            <w:tcW w:w="9350" w:type="dxa"/>
          </w:tcPr>
          <w:p w14:paraId="3D0B9F21" w14:textId="77777777" w:rsidR="00EA6424" w:rsidRPr="00B366D6" w:rsidRDefault="00EA6424" w:rsidP="008E20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EA6424" w:rsidRPr="00B366D6" w14:paraId="151D7852" w14:textId="77777777" w:rsidTr="00EA6424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44DFA058" w14:textId="77777777" w:rsidR="00EA6424" w:rsidRPr="00B366D6" w:rsidRDefault="00EA6424" w:rsidP="008E20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15771997" w14:textId="7FDC636F" w:rsidR="00EA6424" w:rsidRPr="00B366D6" w:rsidRDefault="00EA6424" w:rsidP="008E20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EA6424" w:rsidRPr="00B366D6" w14:paraId="7380A4A5" w14:textId="77777777" w:rsidTr="00EA6424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7FADB5" w14:textId="26190DD1" w:rsidR="00EA6424" w:rsidRPr="00B366D6" w:rsidRDefault="00EA6424" w:rsidP="008E20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</w:t>
                  </w:r>
                  <w:r w:rsidR="005907EE"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 :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37D2D0" w14:textId="6801255D" w:rsidR="00EA6424" w:rsidRPr="00B366D6" w:rsidRDefault="00EA6424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1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9F8282" w14:textId="520A484D" w:rsidR="00EA6424" w:rsidRPr="00B366D6" w:rsidRDefault="00EA6424" w:rsidP="008E20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5E5BF6" w14:textId="23B7C331" w:rsidR="00EA6424" w:rsidRPr="00B366D6" w:rsidRDefault="00EA6424" w:rsidP="008E20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FAE90D" w14:textId="7F997BEF" w:rsidR="00EA6424" w:rsidRPr="00B366D6" w:rsidRDefault="00EA6424" w:rsidP="008E20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CB54CA" w14:textId="5A6A391F" w:rsidR="00EA6424" w:rsidRPr="00B366D6" w:rsidRDefault="00EA6424" w:rsidP="008E20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B23160" w:rsidRPr="00B366D6" w14:paraId="7EA90F76" w14:textId="77777777" w:rsidTr="00EA6424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1E469975" w14:textId="526EBBE4" w:rsidR="00B23160" w:rsidRPr="00B366D6" w:rsidRDefault="00B23160" w:rsidP="008E20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1579D9E6" w14:textId="17F5BF4F" w:rsidR="00B23160" w:rsidRPr="00B366D6" w:rsidRDefault="00B23160" w:rsidP="008E20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480E9E" w:rsidRPr="00B366D6" w14:paraId="65810586" w14:textId="77777777" w:rsidTr="00EA6424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36C329F0" w14:textId="77777777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12D2E712" w14:textId="77777777" w:rsidR="00480E9E" w:rsidRPr="00B366D6" w:rsidRDefault="00480E9E" w:rsidP="008E205D">
                  <w:pPr>
                    <w:pStyle w:val="ListParagraph"/>
                    <w:numPr>
                      <w:ilvl w:val="0"/>
                      <w:numId w:val="29"/>
                    </w:numPr>
                    <w:rPr>
                      <w:rFonts w:ascii="Bahnschrift" w:hAnsi="Bahnschrift" w:cs="Times New Roman"/>
                      <w:i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i/>
                      <w:lang w:eastAsia="zh-CN"/>
                    </w:rPr>
                    <w:t>Research activities</w:t>
                  </w:r>
                </w:p>
                <w:p w14:paraId="646C77DF" w14:textId="2F134F38" w:rsidR="00480E9E" w:rsidRPr="00B366D6" w:rsidRDefault="00480E9E" w:rsidP="008E205D">
                  <w:pPr>
                    <w:pStyle w:val="ListParagraph"/>
                    <w:numPr>
                      <w:ilvl w:val="0"/>
                      <w:numId w:val="29"/>
                    </w:numPr>
                    <w:rPr>
                      <w:rFonts w:ascii="Bahnschrift" w:hAnsi="Bahnschrift" w:cs="Times New Roman"/>
                      <w:i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i/>
                      <w:lang w:eastAsia="zh-CN"/>
                    </w:rPr>
                    <w:t>Items for discussion (before supervisory meeting))</w:t>
                  </w:r>
                </w:p>
                <w:p w14:paraId="11B381DE" w14:textId="77777777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923B9E6" w14:textId="77777777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6E20C33" w14:textId="77777777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3151057" w14:textId="3FF75B35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F72C68A" w14:textId="41375E25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4238C42" w14:textId="1ACC0351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FA7F10D" w14:textId="77777777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FDC70FC" w14:textId="77777777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18B3FBB" w14:textId="77261386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AC7EB54" w14:textId="69D48C0E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A0DD7D8" w14:textId="201E3C62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2FF36F2" w14:textId="77777777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4F52F37" w14:textId="6994BDD5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A4396AF" w14:textId="77777777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BC0F913" w14:textId="77777777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6A9813A" w14:textId="683414E9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EBFA353" w14:textId="77777777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82CB0A1" w14:textId="287026BF" w:rsidR="00C878A3" w:rsidRPr="00B366D6" w:rsidRDefault="00C878A3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480E9E" w:rsidRPr="00B366D6" w14:paraId="25C1FCA1" w14:textId="77777777" w:rsidTr="00EA6424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21BDDB65" w14:textId="77777777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0B9672E2" w14:textId="29AAE12F" w:rsidR="00480E9E" w:rsidRPr="00B366D6" w:rsidRDefault="00480E9E" w:rsidP="008E20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Supervisory Meeting Record</w:t>
                  </w:r>
                </w:p>
              </w:tc>
            </w:tr>
            <w:tr w:rsidR="00480E9E" w:rsidRPr="00B366D6" w14:paraId="46D97278" w14:textId="77777777" w:rsidTr="00EA6424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19052512" w14:textId="77777777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5AC09D9B" w14:textId="0C5C0C2F" w:rsidR="00480E9E" w:rsidRPr="00B366D6" w:rsidRDefault="00480E9E" w:rsidP="008E205D">
                  <w:pPr>
                    <w:pStyle w:val="ListParagraph"/>
                    <w:numPr>
                      <w:ilvl w:val="0"/>
                      <w:numId w:val="29"/>
                    </w:numPr>
                    <w:rPr>
                      <w:rFonts w:ascii="Bahnschrift" w:hAnsi="Bahnschrift" w:cs="Times New Roman"/>
                      <w:i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i/>
                      <w:lang w:eastAsia="zh-CN"/>
                    </w:rPr>
                    <w:t>Meeting summary</w:t>
                  </w:r>
                </w:p>
                <w:p w14:paraId="0B3E3EF0" w14:textId="4716665B" w:rsidR="00480E9E" w:rsidRPr="00B366D6" w:rsidRDefault="00480E9E" w:rsidP="008E205D">
                  <w:pPr>
                    <w:pStyle w:val="ListParagraph"/>
                    <w:numPr>
                      <w:ilvl w:val="0"/>
                      <w:numId w:val="29"/>
                    </w:numPr>
                    <w:rPr>
                      <w:rFonts w:ascii="Bahnschrift" w:hAnsi="Bahnschrift" w:cs="Times New Roman"/>
                      <w:i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i/>
                      <w:lang w:eastAsia="zh-CN"/>
                    </w:rPr>
                    <w:t>Action list (to be attempted/completed by student by the next supervisory meeting)</w:t>
                  </w:r>
                </w:p>
                <w:p w14:paraId="0070E8AD" w14:textId="31132A47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749B465" w14:textId="77777777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D5CE604" w14:textId="6FF11C5F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483A134" w14:textId="5DF8662E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C47BCE2" w14:textId="77777777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6478B58" w14:textId="77777777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76ABC18" w14:textId="34D642C3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70B49D2" w14:textId="271BACA5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BBB07FC" w14:textId="012E4AC8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F9B09DA" w14:textId="53EBB65B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4BFB619" w14:textId="19B9AC49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DE5B16B" w14:textId="77777777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62216ED" w14:textId="25200BCC" w:rsidR="00480E9E" w:rsidRPr="00B366D6" w:rsidRDefault="00480E9E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97145EF" w14:textId="77777777" w:rsidR="008E205D" w:rsidRPr="00B366D6" w:rsidRDefault="008E205D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56BE267" w14:textId="00D009B8" w:rsidR="00EA6424" w:rsidRPr="00B366D6" w:rsidRDefault="00EA6424" w:rsidP="008E20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611B1CFE" w14:textId="77777777" w:rsidR="008E205D" w:rsidRPr="00B366D6" w:rsidRDefault="008E205D" w:rsidP="008E20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7B84576C" w14:textId="632229AE" w:rsidR="008E205D" w:rsidRPr="00B366D6" w:rsidRDefault="00480E9E" w:rsidP="008E20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5907EE" w:rsidRPr="00B366D6" w14:paraId="3BE67030" w14:textId="77777777" w:rsidTr="005907EE">
        <w:trPr>
          <w:trHeight w:val="12860"/>
        </w:trPr>
        <w:tc>
          <w:tcPr>
            <w:tcW w:w="9350" w:type="dxa"/>
          </w:tcPr>
          <w:p w14:paraId="2B98F255" w14:textId="77777777" w:rsidR="005907EE" w:rsidRPr="00B366D6" w:rsidRDefault="005907EE" w:rsidP="005907EE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5907EE" w:rsidRPr="00B366D6" w14:paraId="3C062F88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25957F39" w14:textId="77777777" w:rsidR="005907EE" w:rsidRPr="00B366D6" w:rsidRDefault="005907EE" w:rsidP="005907EE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733E6719" w14:textId="77777777" w:rsidR="005907EE" w:rsidRPr="00B366D6" w:rsidRDefault="005907EE" w:rsidP="005907EE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5907EE" w:rsidRPr="00B366D6" w14:paraId="60E908F2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5A3B36" w14:textId="20F9461D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9E7969" w14:textId="4F0EC0CD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2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A46F1C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476754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F53D98F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CE06D6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5907EE" w:rsidRPr="00B366D6" w14:paraId="0C589680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67091782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62D7D022" w14:textId="77777777" w:rsidR="005907EE" w:rsidRPr="00B366D6" w:rsidRDefault="005907EE" w:rsidP="005907EE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5907EE" w:rsidRPr="00B366D6" w14:paraId="1CF0B41C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3D92606D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4BDC4CB3" w14:textId="375DC3A4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3274757" w14:textId="34E8A980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CBB659F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D774C03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4ABF8E3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4780897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BEE4073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E2B7370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3F86C99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C6B0C6A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1C80864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1F69B8E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CBA450B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0F78226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248CCC3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DE43053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61ED80A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852C316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A12F975" w14:textId="24D2258F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CF7A289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4F8EEDF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5907EE" w:rsidRPr="00B366D6" w14:paraId="09B4FF9D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593A5A81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2EAEF9E1" w14:textId="77777777" w:rsidR="005907EE" w:rsidRPr="00B366D6" w:rsidRDefault="005907EE" w:rsidP="005907EE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Supervisory Meeting Record</w:t>
                  </w:r>
                </w:p>
              </w:tc>
            </w:tr>
            <w:tr w:rsidR="005907EE" w:rsidRPr="00B366D6" w14:paraId="290D4B49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7FBED976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76D5FC35" w14:textId="1C36619A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D4B0671" w14:textId="72431169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1FFECCC" w14:textId="222C0722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E1A5F99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A396DBA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8331E68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C227192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06BB633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F3972EF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9FAFB57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C88FB25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E17794E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5958E62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58438C5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C829816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9115882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97D6F3C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C211BF3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8C6EBF2" w14:textId="777777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D3A1A3C" w14:textId="33233577" w:rsidR="005907EE" w:rsidRPr="00B366D6" w:rsidRDefault="005907EE" w:rsidP="005907EE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7E0E010A" w14:textId="77777777" w:rsidR="005907EE" w:rsidRPr="00B366D6" w:rsidRDefault="005907EE" w:rsidP="005907EE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179B4D05" w14:textId="7A4ACE72" w:rsidR="005907EE" w:rsidRPr="00B366D6" w:rsidRDefault="005907EE" w:rsidP="005907EE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333575C4" w14:textId="77777777" w:rsidTr="00D8345D">
        <w:trPr>
          <w:trHeight w:val="12860"/>
        </w:trPr>
        <w:tc>
          <w:tcPr>
            <w:tcW w:w="9350" w:type="dxa"/>
          </w:tcPr>
          <w:p w14:paraId="0FC1939D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3BBF264D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1048B033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4F9C56EA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7A3D2739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2D22E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A0C3F8" w14:textId="63C2BAAB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3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8AE8F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175C7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42FED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36A3F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730394CF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1716B68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5D647C5B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62873F81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6B70BCA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5F029C2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22D484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E3AA9E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B94E22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9B4DDD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AAF5B9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45AA66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4AF57E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5CBE42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9FC7E9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691393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C4C4B4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5F0659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2753AC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65D9D1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0616F3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4F4CA0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DF8479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8DF30C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55F936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EA7482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1C1E0B9D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799C1B1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74C747E5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5CCE949B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47B03D6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4F30A18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7B1EE0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005FDB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0E2B6D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48CFE6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0091E1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8D3722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2CF254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FD6BA5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BB84EE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8B747C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A49C46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AFFBFD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06F659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C98F43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2DEFD1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FA10E7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0B599C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1D9C60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A8FE19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7C27D8F8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3B8688A8" w14:textId="1FBB9A0E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27B6D26E" w14:textId="77777777" w:rsidTr="00D8345D">
        <w:trPr>
          <w:trHeight w:val="12860"/>
        </w:trPr>
        <w:tc>
          <w:tcPr>
            <w:tcW w:w="9350" w:type="dxa"/>
          </w:tcPr>
          <w:p w14:paraId="28614597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7E7134D2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36B777B1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37777FDE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1943A474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045FF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E15992" w14:textId="32E44260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4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3618A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5C4D4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0D86D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F9DA9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659C9EA9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5308C8A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1305EE88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3F402EF8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447FAFA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7181A57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5B5378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420B89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6577F8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5C4611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9CDA3A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10BC72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BE5328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2D0912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65D67C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862F24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6F504A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0C04E5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C8B1B9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FADD5C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AEF2B6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460EEC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5B5126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E8F9F2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6DA968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ACDABA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15BF083D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1C56A43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42E63D00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211BCF43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5CABBA7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431D4AC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5CBD06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706B3C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72C4B5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9520A5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B64648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570971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B60E1E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EC6927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2EDA05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12D23F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BC985F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D24EFE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D1554D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6641AE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9694AF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76CC16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244CC6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461B36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32B59A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42EB0486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77A59E4C" w14:textId="4D195196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58AE87C3" w14:textId="77777777" w:rsidTr="00D8345D">
        <w:trPr>
          <w:trHeight w:val="12860"/>
        </w:trPr>
        <w:tc>
          <w:tcPr>
            <w:tcW w:w="9350" w:type="dxa"/>
          </w:tcPr>
          <w:p w14:paraId="2D4701AD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11D70910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18181EE5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7065F0E2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020BFA78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83612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3249A4" w14:textId="6CFBA68D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5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3FEED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B9D64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5D434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EB042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6EE8966B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20948DC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7E110B39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3E564045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6BDF8BD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7A05AD5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6D8FAB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D180DC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ED5ABC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62C411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AC91D8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07F145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63C4C4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248527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B90319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5CB349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FAD4A5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608C78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9DACE5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A2BEDE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25367A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4BC413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51FBD9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DBA24F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92A394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3E54A0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5E6863D4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0DEC5A6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3F55ECC0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2304F3D5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65CAB34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2C4D716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20473D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FDD609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ACE638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ACC3AF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7FF975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35D844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5A9517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BA6436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473A63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3BCA53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71ACD8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A4C784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2AE545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4E5872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47FF52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BECECA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B3EA1F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CD7A95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88936B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100AF4B2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232EE25B" w14:textId="0F59FAA1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6C5B478B" w14:textId="77777777" w:rsidTr="00D8345D">
        <w:trPr>
          <w:trHeight w:val="12950"/>
        </w:trPr>
        <w:tc>
          <w:tcPr>
            <w:tcW w:w="9350" w:type="dxa"/>
          </w:tcPr>
          <w:p w14:paraId="3E5BEA3B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3D07404F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6735B91D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130B8C04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2142BAF1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3ADBC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0E73A1" w14:textId="3F9E5ED0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6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76B78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6AF62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712C2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B797A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6651785E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180A630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6185D537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022DF480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5E83A2B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7B06F86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574C67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BEF641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9DF35B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31CC7C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228373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BDC106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46D1E5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9311BC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C02D7D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42012D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D7F04E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CEB694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E33C44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2FEBE8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1E0F56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E3228A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54EC27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9882B9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7FC6B0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9A320C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6BF12AAA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3809839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60099DA2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4CE1936A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1DFE9B4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4B98568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E3B469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30EE8E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E093FD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3E383E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A4842D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138C04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934D73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B30D24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B011A8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463BAB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0FF844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5828AA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C0E3A5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8E0920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A4E73B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EB9887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EB559C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E412C1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54616B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04E120CE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3A9B215A" w14:textId="4BB4236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03778494" w14:textId="77777777" w:rsidTr="00D8345D">
        <w:trPr>
          <w:trHeight w:val="12860"/>
        </w:trPr>
        <w:tc>
          <w:tcPr>
            <w:tcW w:w="9350" w:type="dxa"/>
          </w:tcPr>
          <w:p w14:paraId="2210EC9F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6D659D4F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7E52669A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3A370FCA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41EEECAA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50D33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C4A899" w14:textId="1A9A3A74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7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84BC8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41D47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81E85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BC755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5A7C3C58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05FA100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6546717A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44FA9606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6B23F2C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5D26A5D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EB4532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6E73EF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068236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6225EA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F956C9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27452E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39DEEB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CDAD6A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26A2AD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DFAA0A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2F2B82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48FAFE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75CBEF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C16AF1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D49043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534793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91A2F4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C93C46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BE1891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654241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690CA303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5C5A391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0C4C6007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040650C7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24D6AC5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5A9D6D6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47BCBC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C469C8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BF039E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9E9BF1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7539D7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DCD5B4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A33028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1F542D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9133D9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22E251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F50CFE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A44726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EE6076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9B6CB9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4AC48A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06BF36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864995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65C8FC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8049CF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015599BE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6A6A1A15" w14:textId="4BF7D162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160DB637" w14:textId="77777777" w:rsidTr="00D8345D">
        <w:trPr>
          <w:trHeight w:val="12860"/>
        </w:trPr>
        <w:tc>
          <w:tcPr>
            <w:tcW w:w="9350" w:type="dxa"/>
          </w:tcPr>
          <w:p w14:paraId="6C61C67A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286C0E19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7E083937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1C87FFC6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1917D7F2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658D4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E9BF79" w14:textId="5F661BDE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8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63674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7D5B2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1F54B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00DC8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21FC7890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42C4104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76B1E71F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5AF37E33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6DAA002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2DD4E23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AF6156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D9F81E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B468BC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C6E030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375F46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F2F339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0DA3B7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F26F18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40CD0F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AB85B8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D9D44A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55FB45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396B9E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867EC7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5E7D85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A6266A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C08FC9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FCF2A9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9A18E6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5E05A4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3AC8D99D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4A3D5DC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2F430FFB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191B7608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4651362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3498238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B97E15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CAB89C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BD1C80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9F4610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F3A4BE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A7E2C3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573116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A70351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DB1EA4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D74A83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F660F5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967296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5AC92D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888FE1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A88B1F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920230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0EBA1E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AAFBC4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2D74FC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4D8BDF5C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1B25D94A" w14:textId="0A049DB9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48B5C0C3" w14:textId="77777777" w:rsidTr="00D8345D">
        <w:trPr>
          <w:trHeight w:val="12860"/>
        </w:trPr>
        <w:tc>
          <w:tcPr>
            <w:tcW w:w="9350" w:type="dxa"/>
          </w:tcPr>
          <w:p w14:paraId="56E57A34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25D3C20D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3C8E00C5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2EC06447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1844DDB1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C8206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90B5CF" w14:textId="46760E15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9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9BB99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2BA53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6DA37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2400F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5CF8BB01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24F9955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15E3BDE5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32170E07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4D2AF3C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03D6C7A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1B6FC0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3EFA3F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B72D5A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F7B897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1546DB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F030CF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315D5C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7B7BA1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E69F89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273821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4528B2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DB0B54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F2820E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18397F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06981D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AA8291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03E4D5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129328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483786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2AEAC5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40FC8B2A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3981FCD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4ACD4C7F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24A36769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33739AB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7503D4E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F0C252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FFACEB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3DA2CF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3FC90F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B534B1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575BF0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12D3B9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F52F7F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D00048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4BB105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76F2E0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F459A8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C45508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A2E588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F08047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19F607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A452B3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A97E9C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0F0100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2BC2E796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271416A7" w14:textId="6F3B210F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3BB2045A" w14:textId="77777777" w:rsidTr="00D8345D">
        <w:trPr>
          <w:trHeight w:val="12860"/>
        </w:trPr>
        <w:tc>
          <w:tcPr>
            <w:tcW w:w="9350" w:type="dxa"/>
          </w:tcPr>
          <w:p w14:paraId="72F41CBB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4C7DC98D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19FF22EE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6BEBB4A3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7920D382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A9F54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334A1B" w14:textId="368CAB94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10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AED92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CE9EB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ABA69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24215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3C29BF6B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7B5F238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0BE3C5D9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6160DE80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28A13E7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4CE5555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507876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CE1647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DD8D77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2CFCC9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8E7E80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3BD89C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95C198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D4AF46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F8FEAE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F32F8E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182B79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EC9EC4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3794FA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FF0C16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2389E8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12682A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D6FF45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AFCE6F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334C71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AC70D9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39AD13F7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5C44CF6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56D4B83E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74802910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3FE3C4B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1FFEA67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744814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A20C2D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5E036A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59CADF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6CB5AC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267B53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FA05FD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68998E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7BC32B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9F3151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D7CCF1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820DCE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FC74B0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B9645D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F019A4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B885B8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92D0E3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085F26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DB0036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73B43B0D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7FB0C63D" w14:textId="644A65D2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5BF7F70F" w14:textId="77777777" w:rsidTr="00D8345D">
        <w:trPr>
          <w:trHeight w:val="12860"/>
        </w:trPr>
        <w:tc>
          <w:tcPr>
            <w:tcW w:w="9350" w:type="dxa"/>
          </w:tcPr>
          <w:p w14:paraId="59DE266F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2D6EDC5E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3A756956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4556C921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4BE6C0F4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08D2C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8ABA7E" w14:textId="49F96386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11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212EF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13A69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EB38D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F144B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4E13B8BC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6E85369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078D2D69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3D8F5AF0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65A2E8D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35CBC3E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526F3B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260B74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3640C0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02EAF0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9FD7FD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D1DAB2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63BC76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E5E1BF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B632F7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71FC6C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918F00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CBDC19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6B8B7C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76EA1F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A491AD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19758D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638D6F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D9AF8C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D45C63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8D2E45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30B17B44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3FA087E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0C8A4CD0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2D4D5589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23D29FE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624DC76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CE7636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3DD4DF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C04FDF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6906CA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DA661F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30A472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C599DD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509B4D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06BBDF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062FA4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02952C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C5AAC2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D8C7F5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1FDCE3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0DE361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7CD8C6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38F73C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158790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A27A0B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0AD7466F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1DBC4D8E" w14:textId="7FB5C5BF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3DA38910" w14:textId="77777777" w:rsidTr="00D8345D">
        <w:trPr>
          <w:trHeight w:val="12860"/>
        </w:trPr>
        <w:tc>
          <w:tcPr>
            <w:tcW w:w="9350" w:type="dxa"/>
          </w:tcPr>
          <w:p w14:paraId="50B4533C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55FF5549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30EA10D8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1E950576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42C0D9FE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77AE0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5D356F" w14:textId="054E84F4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12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D7E82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F2BBC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1A61F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2CFBB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79C9F5CB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7B77C8B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3D5B7CA7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1B57F053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53E778D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7214838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807030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00BD88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17E29E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01A569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D799AC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D32B02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C9CEAC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AE71AD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EFCDE4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5E82A8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6B443A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C932F0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57F506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03CF9E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E4BF55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311314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59C3CB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5D1529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A59D06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29CFB0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4466A6FF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17AB686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25D05557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344AEE6B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31216DE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6A82655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777022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B99EDC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B42D44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DD7DAA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CED01F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B71B99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4E909A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B242FE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64F4BE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B2078D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7C7F33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CC9960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C8CCAA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0465EA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6A9F05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075A14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BB8132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FC49A0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45537C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39A96021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52CDD64F" w14:textId="31D9A2FD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5BFF1C13" w14:textId="77777777" w:rsidTr="00D8345D">
        <w:trPr>
          <w:trHeight w:val="12860"/>
        </w:trPr>
        <w:tc>
          <w:tcPr>
            <w:tcW w:w="9350" w:type="dxa"/>
          </w:tcPr>
          <w:p w14:paraId="1ECCC89C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643B298D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3138DB18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6D39FA10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61B97416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B5FC3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9A66DB" w14:textId="0AED153F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13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68D05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0CE83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35DE6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A0D28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028F4F67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22A7512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07E1F561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121333B4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4EE5C8A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604EBAC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75F6F0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333557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36325C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DAD11D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391668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C18111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2540EA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DC2BCB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2CF6E9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AD3295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1E4EFA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6CBA53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D8E72C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CD5BB2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E7A451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3B9C02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80E4E0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7D30CB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69AF96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25FD8F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58005BCD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05B34E2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4ACA8FED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130281D7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20CEA61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32C7437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173BDB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040EF2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62308A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90EC62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6D4B2D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8DCBDE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76F7B0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ACE8E8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13EE7F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555285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EFAAF3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22082B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444312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71E6A4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4DF055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ADDEB8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EA2322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F69CE6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9209BB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623BDE15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0C16A686" w14:textId="2DC3C8B0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  <w:tr w:rsidR="00D8345D" w:rsidRPr="00B366D6" w14:paraId="3C0B27A5" w14:textId="77777777" w:rsidTr="00D8345D">
        <w:trPr>
          <w:trHeight w:val="12860"/>
        </w:trPr>
        <w:tc>
          <w:tcPr>
            <w:tcW w:w="9350" w:type="dxa"/>
          </w:tcPr>
          <w:p w14:paraId="1E5BFBE4" w14:textId="77777777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</w:p>
          <w:tbl>
            <w:tblPr>
              <w:tblStyle w:val="TableGrid"/>
              <w:tblW w:w="9131" w:type="dxa"/>
              <w:tblLook w:val="04A0" w:firstRow="1" w:lastRow="0" w:firstColumn="1" w:lastColumn="0" w:noHBand="0" w:noVBand="1"/>
            </w:tblPr>
            <w:tblGrid>
              <w:gridCol w:w="1138"/>
              <w:gridCol w:w="725"/>
              <w:gridCol w:w="1530"/>
              <w:gridCol w:w="2160"/>
              <w:gridCol w:w="1379"/>
              <w:gridCol w:w="2192"/>
              <w:gridCol w:w="7"/>
            </w:tblGrid>
            <w:tr w:rsidR="00D8345D" w:rsidRPr="00B366D6" w14:paraId="431B5AD9" w14:textId="77777777" w:rsidTr="00CB1E9F">
              <w:trPr>
                <w:trHeight w:val="423"/>
              </w:trPr>
              <w:tc>
                <w:tcPr>
                  <w:tcW w:w="913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9E9" w:themeFill="text1" w:themeFillTint="1A"/>
                </w:tcPr>
                <w:p w14:paraId="49DB2787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noProof/>
                      <w:sz w:val="32"/>
                    </w:rPr>
                    <w:t>Academic Project Log</w:t>
                  </w:r>
                </w:p>
                <w:p w14:paraId="77884DBE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noProof/>
                      <w:sz w:val="4"/>
                      <w:szCs w:val="4"/>
                    </w:rPr>
                  </w:pPr>
                </w:p>
              </w:tc>
            </w:tr>
            <w:tr w:rsidR="00D8345D" w:rsidRPr="00B366D6" w14:paraId="3A6A724F" w14:textId="77777777" w:rsidTr="00CB1E9F">
              <w:trPr>
                <w:trHeight w:val="764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79152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 xml:space="preserve">Week : 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2DE066" w14:textId="52252A26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lang w:eastAsia="zh-CN"/>
                    </w:rPr>
                    <w:t>14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06715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Start Date :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37BB2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12994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End Date :</w:t>
                  </w:r>
                </w:p>
              </w:tc>
              <w:tc>
                <w:tcPr>
                  <w:tcW w:w="219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8E62A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______________</w:t>
                  </w:r>
                </w:p>
              </w:tc>
            </w:tr>
            <w:tr w:rsidR="00D8345D" w:rsidRPr="00B366D6" w14:paraId="16098530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shd w:val="clear" w:color="auto" w:fill="E9E9E9" w:themeFill="text1" w:themeFillTint="1A"/>
                </w:tcPr>
                <w:p w14:paraId="20B026E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Date</w:t>
                  </w: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20D13C78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Activity Report</w:t>
                  </w:r>
                </w:p>
              </w:tc>
            </w:tr>
            <w:tr w:rsidR="00D8345D" w:rsidRPr="00B366D6" w14:paraId="3C2E71B3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 w:val="restart"/>
                </w:tcPr>
                <w:p w14:paraId="064741C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76B24F3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196FE5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8A7994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0B044E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5506BB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94254B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0B860D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C67338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E318B3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DB621B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F37F21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04F7EA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4BA90C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451006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2895D0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AC28E8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4E2CAF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B922A5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16E6088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27A2BF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3F514DF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  <w:tr w:rsidR="00D8345D" w:rsidRPr="00B366D6" w14:paraId="66916933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5CCCACD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  <w:shd w:val="clear" w:color="auto" w:fill="E9E9E9" w:themeFill="text1" w:themeFillTint="1A"/>
                </w:tcPr>
                <w:p w14:paraId="330F21D3" w14:textId="77777777" w:rsidR="00D8345D" w:rsidRPr="00B366D6" w:rsidRDefault="00D8345D" w:rsidP="00D8345D">
                  <w:pPr>
                    <w:contextualSpacing/>
                    <w:jc w:val="center"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  <w:r w:rsidRPr="00B366D6">
                    <w:rPr>
                      <w:rFonts w:ascii="Bahnschrift" w:hAnsi="Bahnschrift" w:cs="Times New Roman"/>
                      <w:b/>
                      <w:sz w:val="24"/>
                      <w:lang w:eastAsia="zh-CN"/>
                    </w:rPr>
                    <w:t>Supervisory Meeting Record</w:t>
                  </w:r>
                </w:p>
              </w:tc>
            </w:tr>
            <w:tr w:rsidR="00D8345D" w:rsidRPr="00B366D6" w14:paraId="5E3CA65A" w14:textId="77777777" w:rsidTr="00CB1E9F">
              <w:trPr>
                <w:gridAfter w:val="1"/>
                <w:wAfter w:w="7" w:type="dxa"/>
              </w:trPr>
              <w:tc>
                <w:tcPr>
                  <w:tcW w:w="1138" w:type="dxa"/>
                  <w:vMerge/>
                </w:tcPr>
                <w:p w14:paraId="737DC9A7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sz w:val="28"/>
                      <w:lang w:eastAsia="zh-CN"/>
                    </w:rPr>
                  </w:pPr>
                </w:p>
              </w:tc>
              <w:tc>
                <w:tcPr>
                  <w:tcW w:w="7986" w:type="dxa"/>
                  <w:gridSpan w:val="5"/>
                </w:tcPr>
                <w:p w14:paraId="3BADFCBC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1CC595E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313D3E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AB5CFE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BF5186B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4B6C2BA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25904CD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C1A2541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2142752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A356689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3DAB3F0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D9ED92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1FD5136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6E214654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0D93E9D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7E7DFE0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286F2C3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4E1C00E0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235A69A5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  <w:p w14:paraId="5E93915E" w14:textId="77777777" w:rsidR="00D8345D" w:rsidRPr="00B366D6" w:rsidRDefault="00D8345D" w:rsidP="00D8345D">
                  <w:pPr>
                    <w:contextualSpacing/>
                    <w:rPr>
                      <w:rFonts w:ascii="Bahnschrift" w:hAnsi="Bahnschrift" w:cs="Times New Roman"/>
                      <w:b/>
                      <w:lang w:eastAsia="zh-CN"/>
                    </w:rPr>
                  </w:pPr>
                </w:p>
              </w:tc>
            </w:tr>
          </w:tbl>
          <w:p w14:paraId="57C6B76A" w14:textId="77777777" w:rsidR="00D8345D" w:rsidRPr="00B366D6" w:rsidRDefault="00D8345D" w:rsidP="00D8345D">
            <w:pPr>
              <w:contextualSpacing/>
              <w:rPr>
                <w:rFonts w:ascii="Bahnschrift" w:hAnsi="Bahnschrift" w:cs="Times New Roman"/>
                <w:noProof/>
                <w:lang w:eastAsia="zh-CN"/>
              </w:rPr>
            </w:pPr>
          </w:p>
          <w:p w14:paraId="64E4E3FC" w14:textId="7D774CD9" w:rsidR="00D8345D" w:rsidRPr="00B366D6" w:rsidRDefault="00D8345D" w:rsidP="00D8345D">
            <w:pPr>
              <w:contextualSpacing/>
              <w:rPr>
                <w:rFonts w:ascii="Bahnschrift" w:hAnsi="Bahnschrift"/>
                <w:sz w:val="10"/>
                <w:szCs w:val="10"/>
              </w:rPr>
            </w:pPr>
            <w:r w:rsidRPr="00B366D6">
              <w:rPr>
                <w:rFonts w:ascii="Bahnschrift" w:hAnsi="Bahnschrift" w:cs="Times New Roman"/>
                <w:noProof/>
                <w:lang w:eastAsia="zh-CN"/>
              </w:rPr>
              <w:t>(Attachment can be attached whenever necessary)</w:t>
            </w:r>
          </w:p>
        </w:tc>
      </w:tr>
    </w:tbl>
    <w:p w14:paraId="1763985A" w14:textId="5E60E1AE" w:rsidR="00BA7C79" w:rsidRPr="00B366D6" w:rsidRDefault="00BA7C79" w:rsidP="00D8345D">
      <w:pPr>
        <w:rPr>
          <w:rFonts w:ascii="Bahnschrift" w:hAnsi="Bahnschrift" w:cs="Times New Roman"/>
          <w:b/>
          <w:sz w:val="10"/>
          <w:lang w:eastAsia="zh-CN"/>
        </w:rPr>
      </w:pPr>
    </w:p>
    <w:sectPr w:rsidR="00BA7C79" w:rsidRPr="00B366D6" w:rsidSect="00C619D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00" w:right="1440" w:bottom="126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0CB2B" w14:textId="77777777" w:rsidR="002E6741" w:rsidRDefault="002E6741">
      <w:pPr>
        <w:spacing w:after="0" w:line="240" w:lineRule="auto"/>
      </w:pPr>
      <w:r>
        <w:separator/>
      </w:r>
    </w:p>
  </w:endnote>
  <w:endnote w:type="continuationSeparator" w:id="0">
    <w:p w14:paraId="4538576B" w14:textId="77777777" w:rsidR="002E6741" w:rsidRDefault="002E6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2DD54" w14:textId="77777777" w:rsidR="00033347" w:rsidRDefault="000333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0BF18" w14:textId="77777777" w:rsidR="00E56A6D" w:rsidRDefault="00E56A6D" w:rsidP="00C3581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5041C" w14:textId="77777777" w:rsidR="00033347" w:rsidRDefault="000333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98E0B" w14:textId="77777777" w:rsidR="002E6741" w:rsidRDefault="002E6741">
      <w:pPr>
        <w:spacing w:after="0" w:line="240" w:lineRule="auto"/>
      </w:pPr>
      <w:r>
        <w:separator/>
      </w:r>
    </w:p>
  </w:footnote>
  <w:footnote w:type="continuationSeparator" w:id="0">
    <w:p w14:paraId="312CC1C2" w14:textId="77777777" w:rsidR="002E6741" w:rsidRDefault="002E6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3E2FB" w14:textId="77777777" w:rsidR="00033347" w:rsidRDefault="00033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25123" w14:textId="77777777" w:rsidR="00033347" w:rsidRDefault="000333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B1BA7" w14:textId="77777777" w:rsidR="00033347" w:rsidRDefault="00033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0B0A"/>
    <w:multiLevelType w:val="hybridMultilevel"/>
    <w:tmpl w:val="0A4C8134"/>
    <w:lvl w:ilvl="0" w:tplc="2ECE19E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763E44"/>
    <w:multiLevelType w:val="hybridMultilevel"/>
    <w:tmpl w:val="E6B687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02D5F"/>
    <w:multiLevelType w:val="hybridMultilevel"/>
    <w:tmpl w:val="9A260B64"/>
    <w:lvl w:ilvl="0" w:tplc="381046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862C1"/>
    <w:multiLevelType w:val="hybridMultilevel"/>
    <w:tmpl w:val="A5182E3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D0591E"/>
    <w:multiLevelType w:val="hybridMultilevel"/>
    <w:tmpl w:val="B3D0EA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E2E61"/>
    <w:multiLevelType w:val="hybridMultilevel"/>
    <w:tmpl w:val="CC94D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51157"/>
    <w:multiLevelType w:val="hybridMultilevel"/>
    <w:tmpl w:val="157CAF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657411"/>
    <w:multiLevelType w:val="hybridMultilevel"/>
    <w:tmpl w:val="0902CD2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375189"/>
    <w:multiLevelType w:val="hybridMultilevel"/>
    <w:tmpl w:val="6AD857BC"/>
    <w:lvl w:ilvl="0" w:tplc="A128087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B6EDD"/>
    <w:multiLevelType w:val="hybridMultilevel"/>
    <w:tmpl w:val="D4845F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692BFB"/>
    <w:multiLevelType w:val="hybridMultilevel"/>
    <w:tmpl w:val="DE9243C0"/>
    <w:lvl w:ilvl="0" w:tplc="3B78F4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C3A"/>
    <w:multiLevelType w:val="hybridMultilevel"/>
    <w:tmpl w:val="E6BC7958"/>
    <w:lvl w:ilvl="0" w:tplc="3B78F4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F100DC"/>
    <w:multiLevelType w:val="hybridMultilevel"/>
    <w:tmpl w:val="510498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7400F5E"/>
    <w:multiLevelType w:val="hybridMultilevel"/>
    <w:tmpl w:val="9566D3D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276736"/>
    <w:multiLevelType w:val="hybridMultilevel"/>
    <w:tmpl w:val="A9222F1C"/>
    <w:lvl w:ilvl="0" w:tplc="29644B1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772E6A"/>
    <w:multiLevelType w:val="hybridMultilevel"/>
    <w:tmpl w:val="9F3085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A53EC1"/>
    <w:multiLevelType w:val="hybridMultilevel"/>
    <w:tmpl w:val="5C70B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E63711"/>
    <w:multiLevelType w:val="hybridMultilevel"/>
    <w:tmpl w:val="6B7A8C3C"/>
    <w:lvl w:ilvl="0" w:tplc="2ECCB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B704BD2"/>
    <w:multiLevelType w:val="hybridMultilevel"/>
    <w:tmpl w:val="F48646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3202D8"/>
    <w:multiLevelType w:val="hybridMultilevel"/>
    <w:tmpl w:val="A5E858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B16457"/>
    <w:multiLevelType w:val="multilevel"/>
    <w:tmpl w:val="5CBAB3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1A27D20"/>
    <w:multiLevelType w:val="hybridMultilevel"/>
    <w:tmpl w:val="BC0CD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CD6358"/>
    <w:multiLevelType w:val="hybridMultilevel"/>
    <w:tmpl w:val="FE14D8E8"/>
    <w:lvl w:ilvl="0" w:tplc="CE82E34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89223A"/>
    <w:multiLevelType w:val="hybridMultilevel"/>
    <w:tmpl w:val="8F5A17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165EDA"/>
    <w:multiLevelType w:val="hybridMultilevel"/>
    <w:tmpl w:val="36EEA5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166410F"/>
    <w:multiLevelType w:val="hybridMultilevel"/>
    <w:tmpl w:val="14EC23EA"/>
    <w:lvl w:ilvl="0" w:tplc="A4F25B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8A2592"/>
    <w:multiLevelType w:val="hybridMultilevel"/>
    <w:tmpl w:val="9AE024F0"/>
    <w:lvl w:ilvl="0" w:tplc="979CDF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5C68B5"/>
    <w:multiLevelType w:val="hybridMultilevel"/>
    <w:tmpl w:val="499423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564441"/>
    <w:multiLevelType w:val="hybridMultilevel"/>
    <w:tmpl w:val="55B42FA6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00377"/>
    <w:multiLevelType w:val="hybridMultilevel"/>
    <w:tmpl w:val="B7782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1"/>
  </w:num>
  <w:num w:numId="3">
    <w:abstractNumId w:val="2"/>
  </w:num>
  <w:num w:numId="4">
    <w:abstractNumId w:val="6"/>
  </w:num>
  <w:num w:numId="5">
    <w:abstractNumId w:val="1"/>
  </w:num>
  <w:num w:numId="6">
    <w:abstractNumId w:val="29"/>
  </w:num>
  <w:num w:numId="7">
    <w:abstractNumId w:val="7"/>
  </w:num>
  <w:num w:numId="8">
    <w:abstractNumId w:val="23"/>
  </w:num>
  <w:num w:numId="9">
    <w:abstractNumId w:val="15"/>
  </w:num>
  <w:num w:numId="10">
    <w:abstractNumId w:val="25"/>
  </w:num>
  <w:num w:numId="11">
    <w:abstractNumId w:val="16"/>
  </w:num>
  <w:num w:numId="12">
    <w:abstractNumId w:val="5"/>
  </w:num>
  <w:num w:numId="13">
    <w:abstractNumId w:val="4"/>
  </w:num>
  <w:num w:numId="14">
    <w:abstractNumId w:val="9"/>
  </w:num>
  <w:num w:numId="15">
    <w:abstractNumId w:val="19"/>
  </w:num>
  <w:num w:numId="16">
    <w:abstractNumId w:val="3"/>
  </w:num>
  <w:num w:numId="17">
    <w:abstractNumId w:val="12"/>
  </w:num>
  <w:num w:numId="18">
    <w:abstractNumId w:val="27"/>
  </w:num>
  <w:num w:numId="19">
    <w:abstractNumId w:val="24"/>
  </w:num>
  <w:num w:numId="20">
    <w:abstractNumId w:val="22"/>
  </w:num>
  <w:num w:numId="21">
    <w:abstractNumId w:val="0"/>
  </w:num>
  <w:num w:numId="22">
    <w:abstractNumId w:val="18"/>
  </w:num>
  <w:num w:numId="23">
    <w:abstractNumId w:val="13"/>
  </w:num>
  <w:num w:numId="24">
    <w:abstractNumId w:val="8"/>
  </w:num>
  <w:num w:numId="25">
    <w:abstractNumId w:val="10"/>
  </w:num>
  <w:num w:numId="26">
    <w:abstractNumId w:val="11"/>
  </w:num>
  <w:num w:numId="27">
    <w:abstractNumId w:val="28"/>
  </w:num>
  <w:num w:numId="28">
    <w:abstractNumId w:val="17"/>
  </w:num>
  <w:num w:numId="29">
    <w:abstractNumId w:val="14"/>
  </w:num>
  <w:num w:numId="30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F65"/>
    <w:rsid w:val="0000557E"/>
    <w:rsid w:val="0000605D"/>
    <w:rsid w:val="000066AA"/>
    <w:rsid w:val="0001105E"/>
    <w:rsid w:val="00015241"/>
    <w:rsid w:val="000152B5"/>
    <w:rsid w:val="00017BEE"/>
    <w:rsid w:val="00026276"/>
    <w:rsid w:val="00026C49"/>
    <w:rsid w:val="00033347"/>
    <w:rsid w:val="00033DC0"/>
    <w:rsid w:val="00036A65"/>
    <w:rsid w:val="00036A80"/>
    <w:rsid w:val="0003711D"/>
    <w:rsid w:val="000401FD"/>
    <w:rsid w:val="00043109"/>
    <w:rsid w:val="0004549C"/>
    <w:rsid w:val="00052709"/>
    <w:rsid w:val="0005612B"/>
    <w:rsid w:val="0006318A"/>
    <w:rsid w:val="00064E72"/>
    <w:rsid w:val="00065723"/>
    <w:rsid w:val="00066E03"/>
    <w:rsid w:val="0007535A"/>
    <w:rsid w:val="00080488"/>
    <w:rsid w:val="00082709"/>
    <w:rsid w:val="0008271E"/>
    <w:rsid w:val="00090174"/>
    <w:rsid w:val="00091B08"/>
    <w:rsid w:val="00096468"/>
    <w:rsid w:val="000B6E18"/>
    <w:rsid w:val="000B738F"/>
    <w:rsid w:val="000D2A7F"/>
    <w:rsid w:val="000D7C0D"/>
    <w:rsid w:val="000E3069"/>
    <w:rsid w:val="000E69CD"/>
    <w:rsid w:val="000F2D1E"/>
    <w:rsid w:val="000F3203"/>
    <w:rsid w:val="000F3A09"/>
    <w:rsid w:val="000F4C7C"/>
    <w:rsid w:val="000F5268"/>
    <w:rsid w:val="001035E3"/>
    <w:rsid w:val="001059A4"/>
    <w:rsid w:val="00105CA7"/>
    <w:rsid w:val="00122241"/>
    <w:rsid w:val="00123F71"/>
    <w:rsid w:val="00124409"/>
    <w:rsid w:val="00124E03"/>
    <w:rsid w:val="00126A53"/>
    <w:rsid w:val="00130423"/>
    <w:rsid w:val="00131925"/>
    <w:rsid w:val="00134B03"/>
    <w:rsid w:val="00143296"/>
    <w:rsid w:val="00150A31"/>
    <w:rsid w:val="0015270B"/>
    <w:rsid w:val="00152817"/>
    <w:rsid w:val="00153D23"/>
    <w:rsid w:val="0015767E"/>
    <w:rsid w:val="00160519"/>
    <w:rsid w:val="00164562"/>
    <w:rsid w:val="00165150"/>
    <w:rsid w:val="00170DEA"/>
    <w:rsid w:val="00175F57"/>
    <w:rsid w:val="001769E6"/>
    <w:rsid w:val="00177DD6"/>
    <w:rsid w:val="00177F23"/>
    <w:rsid w:val="0018187E"/>
    <w:rsid w:val="00182A98"/>
    <w:rsid w:val="00182D0F"/>
    <w:rsid w:val="00194DF6"/>
    <w:rsid w:val="001953D0"/>
    <w:rsid w:val="001A35C2"/>
    <w:rsid w:val="001A3DF8"/>
    <w:rsid w:val="001A5E8E"/>
    <w:rsid w:val="001A60AF"/>
    <w:rsid w:val="001B23F9"/>
    <w:rsid w:val="001B3F1B"/>
    <w:rsid w:val="001B57EE"/>
    <w:rsid w:val="001C4F65"/>
    <w:rsid w:val="001C5E52"/>
    <w:rsid w:val="001E0A7C"/>
    <w:rsid w:val="001E3715"/>
    <w:rsid w:val="001E3C69"/>
    <w:rsid w:val="001E4E82"/>
    <w:rsid w:val="001F0C12"/>
    <w:rsid w:val="001F2A74"/>
    <w:rsid w:val="001F4098"/>
    <w:rsid w:val="001F454C"/>
    <w:rsid w:val="001F6330"/>
    <w:rsid w:val="002015D7"/>
    <w:rsid w:val="002145DD"/>
    <w:rsid w:val="00215F60"/>
    <w:rsid w:val="002216C0"/>
    <w:rsid w:val="002236FD"/>
    <w:rsid w:val="00224258"/>
    <w:rsid w:val="0022775C"/>
    <w:rsid w:val="00232785"/>
    <w:rsid w:val="00232CC8"/>
    <w:rsid w:val="00232F8C"/>
    <w:rsid w:val="00233953"/>
    <w:rsid w:val="00234589"/>
    <w:rsid w:val="00240DD8"/>
    <w:rsid w:val="00241A78"/>
    <w:rsid w:val="00255F01"/>
    <w:rsid w:val="0025774E"/>
    <w:rsid w:val="0026154C"/>
    <w:rsid w:val="00264692"/>
    <w:rsid w:val="00274512"/>
    <w:rsid w:val="00274B4B"/>
    <w:rsid w:val="00276DB1"/>
    <w:rsid w:val="00277545"/>
    <w:rsid w:val="00277EF6"/>
    <w:rsid w:val="00284689"/>
    <w:rsid w:val="002871EF"/>
    <w:rsid w:val="002909FA"/>
    <w:rsid w:val="00293675"/>
    <w:rsid w:val="002952AC"/>
    <w:rsid w:val="002955D0"/>
    <w:rsid w:val="00295AA0"/>
    <w:rsid w:val="002A3DCF"/>
    <w:rsid w:val="002B69A6"/>
    <w:rsid w:val="002C5E59"/>
    <w:rsid w:val="002D5A0A"/>
    <w:rsid w:val="002D7D50"/>
    <w:rsid w:val="002E10F4"/>
    <w:rsid w:val="002E152F"/>
    <w:rsid w:val="002E6741"/>
    <w:rsid w:val="002E6C85"/>
    <w:rsid w:val="002F51AE"/>
    <w:rsid w:val="002F757E"/>
    <w:rsid w:val="002F7FB5"/>
    <w:rsid w:val="003114D3"/>
    <w:rsid w:val="00311994"/>
    <w:rsid w:val="00312706"/>
    <w:rsid w:val="00314328"/>
    <w:rsid w:val="00314814"/>
    <w:rsid w:val="003248D2"/>
    <w:rsid w:val="00324ADC"/>
    <w:rsid w:val="0032698C"/>
    <w:rsid w:val="0033156E"/>
    <w:rsid w:val="00333216"/>
    <w:rsid w:val="00335386"/>
    <w:rsid w:val="00335CA2"/>
    <w:rsid w:val="0033646E"/>
    <w:rsid w:val="00336D7D"/>
    <w:rsid w:val="00342702"/>
    <w:rsid w:val="003433A9"/>
    <w:rsid w:val="0035289F"/>
    <w:rsid w:val="00355E94"/>
    <w:rsid w:val="00357500"/>
    <w:rsid w:val="003575D0"/>
    <w:rsid w:val="00360982"/>
    <w:rsid w:val="00365DFA"/>
    <w:rsid w:val="0037404E"/>
    <w:rsid w:val="00382C13"/>
    <w:rsid w:val="00382F75"/>
    <w:rsid w:val="003835E1"/>
    <w:rsid w:val="00383681"/>
    <w:rsid w:val="00387C19"/>
    <w:rsid w:val="003912C0"/>
    <w:rsid w:val="00391E71"/>
    <w:rsid w:val="003929FD"/>
    <w:rsid w:val="003966D2"/>
    <w:rsid w:val="003A1AB8"/>
    <w:rsid w:val="003A1EA0"/>
    <w:rsid w:val="003A2265"/>
    <w:rsid w:val="003B0202"/>
    <w:rsid w:val="003B4826"/>
    <w:rsid w:val="003B519F"/>
    <w:rsid w:val="003C2B20"/>
    <w:rsid w:val="003C312F"/>
    <w:rsid w:val="003C3B8C"/>
    <w:rsid w:val="003C4837"/>
    <w:rsid w:val="003C6A3C"/>
    <w:rsid w:val="003D2DBA"/>
    <w:rsid w:val="003E1541"/>
    <w:rsid w:val="003E29F3"/>
    <w:rsid w:val="003E6DD4"/>
    <w:rsid w:val="003F033F"/>
    <w:rsid w:val="003F0980"/>
    <w:rsid w:val="003F5DFB"/>
    <w:rsid w:val="003F5F19"/>
    <w:rsid w:val="003F66EF"/>
    <w:rsid w:val="003F7888"/>
    <w:rsid w:val="00410948"/>
    <w:rsid w:val="00410969"/>
    <w:rsid w:val="00415B09"/>
    <w:rsid w:val="004219EA"/>
    <w:rsid w:val="00421A6A"/>
    <w:rsid w:val="004235F4"/>
    <w:rsid w:val="00423B49"/>
    <w:rsid w:val="004241D0"/>
    <w:rsid w:val="004256AC"/>
    <w:rsid w:val="004267BB"/>
    <w:rsid w:val="00426EFB"/>
    <w:rsid w:val="00432B12"/>
    <w:rsid w:val="00441E61"/>
    <w:rsid w:val="004443B0"/>
    <w:rsid w:val="00445924"/>
    <w:rsid w:val="00447A2D"/>
    <w:rsid w:val="00451BC3"/>
    <w:rsid w:val="00455CE9"/>
    <w:rsid w:val="0045755F"/>
    <w:rsid w:val="004577EF"/>
    <w:rsid w:val="00461BFA"/>
    <w:rsid w:val="00461CC4"/>
    <w:rsid w:val="004626DC"/>
    <w:rsid w:val="00463FBF"/>
    <w:rsid w:val="004744A1"/>
    <w:rsid w:val="004765DD"/>
    <w:rsid w:val="004806D9"/>
    <w:rsid w:val="00480E9E"/>
    <w:rsid w:val="00487E98"/>
    <w:rsid w:val="00490158"/>
    <w:rsid w:val="00497144"/>
    <w:rsid w:val="004A5E5A"/>
    <w:rsid w:val="004B2E03"/>
    <w:rsid w:val="004B3DDB"/>
    <w:rsid w:val="004B5A9B"/>
    <w:rsid w:val="004B70B4"/>
    <w:rsid w:val="004C26FB"/>
    <w:rsid w:val="004C38E2"/>
    <w:rsid w:val="004C3908"/>
    <w:rsid w:val="004C4E54"/>
    <w:rsid w:val="004C63DD"/>
    <w:rsid w:val="004D0E35"/>
    <w:rsid w:val="004E1AED"/>
    <w:rsid w:val="004E3D0E"/>
    <w:rsid w:val="004E3FED"/>
    <w:rsid w:val="004E6AB8"/>
    <w:rsid w:val="004F57BE"/>
    <w:rsid w:val="004F7605"/>
    <w:rsid w:val="004F7CF4"/>
    <w:rsid w:val="00502651"/>
    <w:rsid w:val="00502C3D"/>
    <w:rsid w:val="00502E62"/>
    <w:rsid w:val="005060AC"/>
    <w:rsid w:val="00506568"/>
    <w:rsid w:val="00510AEA"/>
    <w:rsid w:val="00512E95"/>
    <w:rsid w:val="00525D24"/>
    <w:rsid w:val="00532309"/>
    <w:rsid w:val="00541B11"/>
    <w:rsid w:val="0054566D"/>
    <w:rsid w:val="00553AC6"/>
    <w:rsid w:val="00554583"/>
    <w:rsid w:val="00557117"/>
    <w:rsid w:val="00557E45"/>
    <w:rsid w:val="005631D1"/>
    <w:rsid w:val="005647BC"/>
    <w:rsid w:val="0057074C"/>
    <w:rsid w:val="00570C88"/>
    <w:rsid w:val="00573D2C"/>
    <w:rsid w:val="00580995"/>
    <w:rsid w:val="00581DDE"/>
    <w:rsid w:val="00582D97"/>
    <w:rsid w:val="0058518E"/>
    <w:rsid w:val="00585A5C"/>
    <w:rsid w:val="005865BA"/>
    <w:rsid w:val="005907EE"/>
    <w:rsid w:val="005A19F5"/>
    <w:rsid w:val="005A1F18"/>
    <w:rsid w:val="005A344B"/>
    <w:rsid w:val="005A72A1"/>
    <w:rsid w:val="005B1C6E"/>
    <w:rsid w:val="005B2DB6"/>
    <w:rsid w:val="005B5D1E"/>
    <w:rsid w:val="005B69B1"/>
    <w:rsid w:val="005C12A5"/>
    <w:rsid w:val="005C2BD2"/>
    <w:rsid w:val="005C69E7"/>
    <w:rsid w:val="005D18BA"/>
    <w:rsid w:val="005D2231"/>
    <w:rsid w:val="005D24EB"/>
    <w:rsid w:val="005D3788"/>
    <w:rsid w:val="005E1054"/>
    <w:rsid w:val="005E1B7D"/>
    <w:rsid w:val="005E690D"/>
    <w:rsid w:val="005E6A0E"/>
    <w:rsid w:val="005F01A0"/>
    <w:rsid w:val="005F2121"/>
    <w:rsid w:val="005F7A6C"/>
    <w:rsid w:val="00600D58"/>
    <w:rsid w:val="006053FA"/>
    <w:rsid w:val="00606D4B"/>
    <w:rsid w:val="0060711C"/>
    <w:rsid w:val="00616331"/>
    <w:rsid w:val="006201B3"/>
    <w:rsid w:val="00620985"/>
    <w:rsid w:val="00621BC9"/>
    <w:rsid w:val="00622BF6"/>
    <w:rsid w:val="00622E82"/>
    <w:rsid w:val="00623F31"/>
    <w:rsid w:val="00624AEF"/>
    <w:rsid w:val="00635A93"/>
    <w:rsid w:val="00636F78"/>
    <w:rsid w:val="00640691"/>
    <w:rsid w:val="00640B34"/>
    <w:rsid w:val="00640D7B"/>
    <w:rsid w:val="0064172A"/>
    <w:rsid w:val="0064300A"/>
    <w:rsid w:val="00657199"/>
    <w:rsid w:val="0065790C"/>
    <w:rsid w:val="00664AD6"/>
    <w:rsid w:val="00670A43"/>
    <w:rsid w:val="00676125"/>
    <w:rsid w:val="0068123B"/>
    <w:rsid w:val="00681B09"/>
    <w:rsid w:val="00685C84"/>
    <w:rsid w:val="0069215A"/>
    <w:rsid w:val="00693037"/>
    <w:rsid w:val="00694792"/>
    <w:rsid w:val="00696451"/>
    <w:rsid w:val="0069697F"/>
    <w:rsid w:val="00696C43"/>
    <w:rsid w:val="006A2F47"/>
    <w:rsid w:val="006B06B6"/>
    <w:rsid w:val="006B2517"/>
    <w:rsid w:val="006D21C6"/>
    <w:rsid w:val="006D6211"/>
    <w:rsid w:val="006D730D"/>
    <w:rsid w:val="006E0444"/>
    <w:rsid w:val="006E0EBD"/>
    <w:rsid w:val="006E1C4B"/>
    <w:rsid w:val="006E1CB8"/>
    <w:rsid w:val="006E4311"/>
    <w:rsid w:val="006E57EF"/>
    <w:rsid w:val="006E690F"/>
    <w:rsid w:val="006F03C0"/>
    <w:rsid w:val="006F25C5"/>
    <w:rsid w:val="006F65C4"/>
    <w:rsid w:val="00700165"/>
    <w:rsid w:val="007053AC"/>
    <w:rsid w:val="00722955"/>
    <w:rsid w:val="007242A7"/>
    <w:rsid w:val="007243A2"/>
    <w:rsid w:val="007245D0"/>
    <w:rsid w:val="00726B86"/>
    <w:rsid w:val="00733517"/>
    <w:rsid w:val="00735D97"/>
    <w:rsid w:val="00735F56"/>
    <w:rsid w:val="00742C23"/>
    <w:rsid w:val="0074596A"/>
    <w:rsid w:val="00747113"/>
    <w:rsid w:val="0074780A"/>
    <w:rsid w:val="00752562"/>
    <w:rsid w:val="007531F9"/>
    <w:rsid w:val="00757634"/>
    <w:rsid w:val="00757A3C"/>
    <w:rsid w:val="00757C47"/>
    <w:rsid w:val="0076445C"/>
    <w:rsid w:val="0076541C"/>
    <w:rsid w:val="007657BA"/>
    <w:rsid w:val="0077528B"/>
    <w:rsid w:val="00775414"/>
    <w:rsid w:val="00781649"/>
    <w:rsid w:val="007908D9"/>
    <w:rsid w:val="007931CF"/>
    <w:rsid w:val="00793F58"/>
    <w:rsid w:val="007A0450"/>
    <w:rsid w:val="007A13BE"/>
    <w:rsid w:val="007A75F4"/>
    <w:rsid w:val="007B070A"/>
    <w:rsid w:val="007B73FB"/>
    <w:rsid w:val="007C0793"/>
    <w:rsid w:val="007C13F0"/>
    <w:rsid w:val="007C24FB"/>
    <w:rsid w:val="007C3F0D"/>
    <w:rsid w:val="007C56A9"/>
    <w:rsid w:val="007C7EEB"/>
    <w:rsid w:val="007D0C9C"/>
    <w:rsid w:val="007D1AAF"/>
    <w:rsid w:val="007D2ADD"/>
    <w:rsid w:val="007D577F"/>
    <w:rsid w:val="007D6F14"/>
    <w:rsid w:val="007E0191"/>
    <w:rsid w:val="007F42A2"/>
    <w:rsid w:val="007F48D6"/>
    <w:rsid w:val="007F73C1"/>
    <w:rsid w:val="00802429"/>
    <w:rsid w:val="008048CB"/>
    <w:rsid w:val="0080714B"/>
    <w:rsid w:val="00810620"/>
    <w:rsid w:val="00811319"/>
    <w:rsid w:val="008123FF"/>
    <w:rsid w:val="00826F7D"/>
    <w:rsid w:val="00833C5F"/>
    <w:rsid w:val="00840075"/>
    <w:rsid w:val="008407DF"/>
    <w:rsid w:val="0084189B"/>
    <w:rsid w:val="00843376"/>
    <w:rsid w:val="00843394"/>
    <w:rsid w:val="0086012B"/>
    <w:rsid w:val="00864F65"/>
    <w:rsid w:val="00871177"/>
    <w:rsid w:val="00871237"/>
    <w:rsid w:val="008745D3"/>
    <w:rsid w:val="0087744E"/>
    <w:rsid w:val="0088111E"/>
    <w:rsid w:val="00883BD5"/>
    <w:rsid w:val="00885992"/>
    <w:rsid w:val="00887D18"/>
    <w:rsid w:val="00894FDB"/>
    <w:rsid w:val="008957C5"/>
    <w:rsid w:val="008965AF"/>
    <w:rsid w:val="008A0A22"/>
    <w:rsid w:val="008A0D35"/>
    <w:rsid w:val="008A6E50"/>
    <w:rsid w:val="008A6E75"/>
    <w:rsid w:val="008B10FC"/>
    <w:rsid w:val="008B172D"/>
    <w:rsid w:val="008C56D8"/>
    <w:rsid w:val="008D22A3"/>
    <w:rsid w:val="008D40F5"/>
    <w:rsid w:val="008D6FDB"/>
    <w:rsid w:val="008E205D"/>
    <w:rsid w:val="008E4919"/>
    <w:rsid w:val="008E4EBB"/>
    <w:rsid w:val="008F4DDE"/>
    <w:rsid w:val="008F7149"/>
    <w:rsid w:val="008F7B38"/>
    <w:rsid w:val="0090349A"/>
    <w:rsid w:val="00911148"/>
    <w:rsid w:val="0091633D"/>
    <w:rsid w:val="009212E2"/>
    <w:rsid w:val="009249E7"/>
    <w:rsid w:val="00925AD9"/>
    <w:rsid w:val="00927521"/>
    <w:rsid w:val="009337AB"/>
    <w:rsid w:val="0093647E"/>
    <w:rsid w:val="00936E89"/>
    <w:rsid w:val="00937485"/>
    <w:rsid w:val="00942E31"/>
    <w:rsid w:val="00951E41"/>
    <w:rsid w:val="00954FFE"/>
    <w:rsid w:val="0096256B"/>
    <w:rsid w:val="00971D01"/>
    <w:rsid w:val="009774D6"/>
    <w:rsid w:val="00980B3A"/>
    <w:rsid w:val="00980E31"/>
    <w:rsid w:val="00982087"/>
    <w:rsid w:val="0098277C"/>
    <w:rsid w:val="009869BF"/>
    <w:rsid w:val="00987372"/>
    <w:rsid w:val="009877C2"/>
    <w:rsid w:val="00995067"/>
    <w:rsid w:val="009A7DE0"/>
    <w:rsid w:val="009C29D5"/>
    <w:rsid w:val="009D0601"/>
    <w:rsid w:val="009D1E9D"/>
    <w:rsid w:val="009D2452"/>
    <w:rsid w:val="009D2530"/>
    <w:rsid w:val="009D313A"/>
    <w:rsid w:val="009D3B34"/>
    <w:rsid w:val="009F0462"/>
    <w:rsid w:val="009F3133"/>
    <w:rsid w:val="009F5692"/>
    <w:rsid w:val="009F6C37"/>
    <w:rsid w:val="00A04648"/>
    <w:rsid w:val="00A07DF2"/>
    <w:rsid w:val="00A10171"/>
    <w:rsid w:val="00A107B3"/>
    <w:rsid w:val="00A1183D"/>
    <w:rsid w:val="00A12208"/>
    <w:rsid w:val="00A12772"/>
    <w:rsid w:val="00A1310C"/>
    <w:rsid w:val="00A143E5"/>
    <w:rsid w:val="00A15201"/>
    <w:rsid w:val="00A16896"/>
    <w:rsid w:val="00A171C9"/>
    <w:rsid w:val="00A22224"/>
    <w:rsid w:val="00A2239F"/>
    <w:rsid w:val="00A22FDC"/>
    <w:rsid w:val="00A233A4"/>
    <w:rsid w:val="00A261D8"/>
    <w:rsid w:val="00A26314"/>
    <w:rsid w:val="00A356E2"/>
    <w:rsid w:val="00A3615A"/>
    <w:rsid w:val="00A4229F"/>
    <w:rsid w:val="00A43D13"/>
    <w:rsid w:val="00A47753"/>
    <w:rsid w:val="00A5207D"/>
    <w:rsid w:val="00A54D18"/>
    <w:rsid w:val="00A5717C"/>
    <w:rsid w:val="00A616B3"/>
    <w:rsid w:val="00A62399"/>
    <w:rsid w:val="00A6692C"/>
    <w:rsid w:val="00A71FAB"/>
    <w:rsid w:val="00A720DE"/>
    <w:rsid w:val="00A81996"/>
    <w:rsid w:val="00A84D81"/>
    <w:rsid w:val="00A8534C"/>
    <w:rsid w:val="00A905A0"/>
    <w:rsid w:val="00AA0238"/>
    <w:rsid w:val="00AA14E8"/>
    <w:rsid w:val="00AB1B55"/>
    <w:rsid w:val="00AC0728"/>
    <w:rsid w:val="00AC0C1B"/>
    <w:rsid w:val="00AC58B2"/>
    <w:rsid w:val="00AC62B9"/>
    <w:rsid w:val="00AD6486"/>
    <w:rsid w:val="00AD66A9"/>
    <w:rsid w:val="00AF5C30"/>
    <w:rsid w:val="00B01A9A"/>
    <w:rsid w:val="00B02A8D"/>
    <w:rsid w:val="00B04847"/>
    <w:rsid w:val="00B10A7F"/>
    <w:rsid w:val="00B148C7"/>
    <w:rsid w:val="00B15D4A"/>
    <w:rsid w:val="00B21B73"/>
    <w:rsid w:val="00B223C6"/>
    <w:rsid w:val="00B23160"/>
    <w:rsid w:val="00B245E6"/>
    <w:rsid w:val="00B27C66"/>
    <w:rsid w:val="00B366D6"/>
    <w:rsid w:val="00B432BF"/>
    <w:rsid w:val="00B45099"/>
    <w:rsid w:val="00B4687F"/>
    <w:rsid w:val="00B544C7"/>
    <w:rsid w:val="00B544D2"/>
    <w:rsid w:val="00B62FB1"/>
    <w:rsid w:val="00B6445E"/>
    <w:rsid w:val="00B6687F"/>
    <w:rsid w:val="00B66962"/>
    <w:rsid w:val="00B66DCA"/>
    <w:rsid w:val="00B71A37"/>
    <w:rsid w:val="00B733C4"/>
    <w:rsid w:val="00B81CE6"/>
    <w:rsid w:val="00B87FC8"/>
    <w:rsid w:val="00BA081B"/>
    <w:rsid w:val="00BA399A"/>
    <w:rsid w:val="00BA4099"/>
    <w:rsid w:val="00BA7C79"/>
    <w:rsid w:val="00BB20C5"/>
    <w:rsid w:val="00BB3550"/>
    <w:rsid w:val="00BB77DB"/>
    <w:rsid w:val="00BC0C55"/>
    <w:rsid w:val="00BC3436"/>
    <w:rsid w:val="00BD0CB9"/>
    <w:rsid w:val="00BD414C"/>
    <w:rsid w:val="00BD421F"/>
    <w:rsid w:val="00BD52BE"/>
    <w:rsid w:val="00BE0E24"/>
    <w:rsid w:val="00BE66A8"/>
    <w:rsid w:val="00BE73EC"/>
    <w:rsid w:val="00BF0C67"/>
    <w:rsid w:val="00BF21C2"/>
    <w:rsid w:val="00BF346B"/>
    <w:rsid w:val="00C053AD"/>
    <w:rsid w:val="00C065A3"/>
    <w:rsid w:val="00C06C29"/>
    <w:rsid w:val="00C1092F"/>
    <w:rsid w:val="00C11C58"/>
    <w:rsid w:val="00C12CF5"/>
    <w:rsid w:val="00C16128"/>
    <w:rsid w:val="00C17B58"/>
    <w:rsid w:val="00C24AF3"/>
    <w:rsid w:val="00C2599F"/>
    <w:rsid w:val="00C32CBB"/>
    <w:rsid w:val="00C338F8"/>
    <w:rsid w:val="00C35813"/>
    <w:rsid w:val="00C37514"/>
    <w:rsid w:val="00C45F36"/>
    <w:rsid w:val="00C561E3"/>
    <w:rsid w:val="00C571E1"/>
    <w:rsid w:val="00C60E18"/>
    <w:rsid w:val="00C60E3A"/>
    <w:rsid w:val="00C619D1"/>
    <w:rsid w:val="00C669F3"/>
    <w:rsid w:val="00C67449"/>
    <w:rsid w:val="00C7474B"/>
    <w:rsid w:val="00C74C1C"/>
    <w:rsid w:val="00C75398"/>
    <w:rsid w:val="00C7712F"/>
    <w:rsid w:val="00C77981"/>
    <w:rsid w:val="00C81A84"/>
    <w:rsid w:val="00C878A3"/>
    <w:rsid w:val="00C9359D"/>
    <w:rsid w:val="00C96E1F"/>
    <w:rsid w:val="00C97581"/>
    <w:rsid w:val="00CA6502"/>
    <w:rsid w:val="00CC00CE"/>
    <w:rsid w:val="00CC2BBF"/>
    <w:rsid w:val="00CC56C8"/>
    <w:rsid w:val="00CD292E"/>
    <w:rsid w:val="00CD433F"/>
    <w:rsid w:val="00CE32DC"/>
    <w:rsid w:val="00CE4EB3"/>
    <w:rsid w:val="00CF1DCD"/>
    <w:rsid w:val="00CF6A6A"/>
    <w:rsid w:val="00D0024E"/>
    <w:rsid w:val="00D025D4"/>
    <w:rsid w:val="00D14609"/>
    <w:rsid w:val="00D16225"/>
    <w:rsid w:val="00D21DE0"/>
    <w:rsid w:val="00D277C7"/>
    <w:rsid w:val="00D3030D"/>
    <w:rsid w:val="00D321DA"/>
    <w:rsid w:val="00D33426"/>
    <w:rsid w:val="00D45EE9"/>
    <w:rsid w:val="00D47A97"/>
    <w:rsid w:val="00D52297"/>
    <w:rsid w:val="00D5539D"/>
    <w:rsid w:val="00D55BD0"/>
    <w:rsid w:val="00D624A6"/>
    <w:rsid w:val="00D748C2"/>
    <w:rsid w:val="00D74A72"/>
    <w:rsid w:val="00D76571"/>
    <w:rsid w:val="00D768E9"/>
    <w:rsid w:val="00D80354"/>
    <w:rsid w:val="00D81AFC"/>
    <w:rsid w:val="00D8201A"/>
    <w:rsid w:val="00D821C8"/>
    <w:rsid w:val="00D825E6"/>
    <w:rsid w:val="00D8345D"/>
    <w:rsid w:val="00D8795C"/>
    <w:rsid w:val="00D92A0F"/>
    <w:rsid w:val="00D9446B"/>
    <w:rsid w:val="00D949B5"/>
    <w:rsid w:val="00D95FDA"/>
    <w:rsid w:val="00D9630D"/>
    <w:rsid w:val="00DA020D"/>
    <w:rsid w:val="00DA057A"/>
    <w:rsid w:val="00DA6DBB"/>
    <w:rsid w:val="00DA7CC0"/>
    <w:rsid w:val="00DB7C9B"/>
    <w:rsid w:val="00DC10F2"/>
    <w:rsid w:val="00DC19A3"/>
    <w:rsid w:val="00DC524B"/>
    <w:rsid w:val="00DC5517"/>
    <w:rsid w:val="00DC5C65"/>
    <w:rsid w:val="00DC6425"/>
    <w:rsid w:val="00DD0D84"/>
    <w:rsid w:val="00DD511F"/>
    <w:rsid w:val="00DE0824"/>
    <w:rsid w:val="00DE5F3D"/>
    <w:rsid w:val="00DE672A"/>
    <w:rsid w:val="00DF3AF3"/>
    <w:rsid w:val="00DF67E0"/>
    <w:rsid w:val="00E00A0F"/>
    <w:rsid w:val="00E01655"/>
    <w:rsid w:val="00E01674"/>
    <w:rsid w:val="00E173BF"/>
    <w:rsid w:val="00E224B3"/>
    <w:rsid w:val="00E23DE5"/>
    <w:rsid w:val="00E24DB7"/>
    <w:rsid w:val="00E27091"/>
    <w:rsid w:val="00E33ABC"/>
    <w:rsid w:val="00E41B13"/>
    <w:rsid w:val="00E437E2"/>
    <w:rsid w:val="00E51358"/>
    <w:rsid w:val="00E51EEA"/>
    <w:rsid w:val="00E56A6D"/>
    <w:rsid w:val="00E602FE"/>
    <w:rsid w:val="00E65919"/>
    <w:rsid w:val="00E65ED2"/>
    <w:rsid w:val="00E66ED7"/>
    <w:rsid w:val="00E67D72"/>
    <w:rsid w:val="00E710DF"/>
    <w:rsid w:val="00E71923"/>
    <w:rsid w:val="00E72F56"/>
    <w:rsid w:val="00E74E7E"/>
    <w:rsid w:val="00E80847"/>
    <w:rsid w:val="00E82EE9"/>
    <w:rsid w:val="00E85811"/>
    <w:rsid w:val="00E87740"/>
    <w:rsid w:val="00E9016E"/>
    <w:rsid w:val="00E96147"/>
    <w:rsid w:val="00E96624"/>
    <w:rsid w:val="00E9789D"/>
    <w:rsid w:val="00EA03B7"/>
    <w:rsid w:val="00EA091A"/>
    <w:rsid w:val="00EA0F43"/>
    <w:rsid w:val="00EA13D9"/>
    <w:rsid w:val="00EA43B4"/>
    <w:rsid w:val="00EA6424"/>
    <w:rsid w:val="00EB4385"/>
    <w:rsid w:val="00EB5F85"/>
    <w:rsid w:val="00EB7146"/>
    <w:rsid w:val="00EC34F6"/>
    <w:rsid w:val="00EC3975"/>
    <w:rsid w:val="00EC54F9"/>
    <w:rsid w:val="00ED0F00"/>
    <w:rsid w:val="00ED1835"/>
    <w:rsid w:val="00ED2699"/>
    <w:rsid w:val="00EE1B7A"/>
    <w:rsid w:val="00EE300E"/>
    <w:rsid w:val="00EF0E75"/>
    <w:rsid w:val="00EF2E79"/>
    <w:rsid w:val="00EF344C"/>
    <w:rsid w:val="00F00F36"/>
    <w:rsid w:val="00F0530F"/>
    <w:rsid w:val="00F0569B"/>
    <w:rsid w:val="00F1049D"/>
    <w:rsid w:val="00F111C8"/>
    <w:rsid w:val="00F12715"/>
    <w:rsid w:val="00F13DAF"/>
    <w:rsid w:val="00F334D1"/>
    <w:rsid w:val="00F415D8"/>
    <w:rsid w:val="00F425CD"/>
    <w:rsid w:val="00F42918"/>
    <w:rsid w:val="00F4673C"/>
    <w:rsid w:val="00F476B2"/>
    <w:rsid w:val="00F503A4"/>
    <w:rsid w:val="00F51E2F"/>
    <w:rsid w:val="00F633A7"/>
    <w:rsid w:val="00F640B2"/>
    <w:rsid w:val="00F71E6C"/>
    <w:rsid w:val="00F73134"/>
    <w:rsid w:val="00F740FD"/>
    <w:rsid w:val="00F74B82"/>
    <w:rsid w:val="00F800CC"/>
    <w:rsid w:val="00F916C8"/>
    <w:rsid w:val="00F9396E"/>
    <w:rsid w:val="00F96D2D"/>
    <w:rsid w:val="00FA06A2"/>
    <w:rsid w:val="00FA568B"/>
    <w:rsid w:val="00FB7060"/>
    <w:rsid w:val="00FC44E5"/>
    <w:rsid w:val="00FC6A47"/>
    <w:rsid w:val="00FD3832"/>
    <w:rsid w:val="00FD43A9"/>
    <w:rsid w:val="00FE0EEC"/>
    <w:rsid w:val="00FE4076"/>
    <w:rsid w:val="00FF1A4E"/>
    <w:rsid w:val="00FF2BBC"/>
    <w:rsid w:val="00FF2E56"/>
    <w:rsid w:val="00FF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3D07"/>
  <w15:docId w15:val="{96B42E1C-086E-4165-A103-2DB098A3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AED"/>
  </w:style>
  <w:style w:type="paragraph" w:styleId="Heading1">
    <w:name w:val="heading 1"/>
    <w:basedOn w:val="Normal"/>
    <w:next w:val="Normal"/>
    <w:link w:val="Heading1Char"/>
    <w:uiPriority w:val="9"/>
    <w:qFormat/>
    <w:rsid w:val="00A1310C"/>
    <w:pPr>
      <w:pBdr>
        <w:top w:val="single" w:sz="24" w:space="0" w:color="0673A5" w:themeColor="text2" w:themeShade="BF"/>
        <w:left w:val="single" w:sz="24" w:space="0" w:color="0673A5" w:themeColor="text2" w:themeShade="BF"/>
        <w:bottom w:val="single" w:sz="24" w:space="0" w:color="0673A5" w:themeColor="text2" w:themeShade="BF"/>
        <w:right w:val="single" w:sz="24" w:space="0" w:color="0673A5" w:themeColor="text2" w:themeShade="BF"/>
      </w:pBdr>
      <w:shd w:val="clear" w:color="auto" w:fill="0673A5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A97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97"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97"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97"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97"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97"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97"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97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0C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673A5" w:themeFill="text2" w:themeFillShade="BF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Title">
    <w:name w:val="Title"/>
    <w:basedOn w:val="Normal"/>
    <w:link w:val="TitleChar"/>
    <w:uiPriority w:val="1"/>
    <w:qFormat/>
    <w:rsid w:val="00A1310C"/>
    <w:pPr>
      <w:spacing w:before="0" w:after="0"/>
    </w:pPr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A1310C"/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404040" w:themeColor="text1" w:themeTint="E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E1AED"/>
    <w:rPr>
      <w:color w:val="404040" w:themeColor="text1" w:themeTint="E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E1AED"/>
    <w:rPr>
      <w:i/>
      <w:iCs/>
      <w:color w:val="806000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E1AED"/>
    <w:pPr>
      <w:pBdr>
        <w:top w:val="single" w:sz="4" w:space="10" w:color="806000" w:themeColor="accent1" w:themeShade="80"/>
        <w:bottom w:val="single" w:sz="4" w:space="10" w:color="806000" w:themeColor="accent1" w:themeShade="80"/>
      </w:pBdr>
      <w:spacing w:before="360" w:after="360"/>
      <w:ind w:left="864" w:right="864"/>
      <w:jc w:val="center"/>
    </w:pPr>
    <w:rPr>
      <w:i/>
      <w:iCs/>
      <w:color w:val="806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E1AED"/>
    <w:rPr>
      <w:i/>
      <w:iCs/>
      <w:color w:val="806000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E1AED"/>
    <w:rPr>
      <w:b/>
      <w:bCs/>
      <w:caps w:val="0"/>
      <w:smallCaps/>
      <w:color w:val="806000" w:themeColor="accent1" w:themeShade="80"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7A97"/>
    <w:rPr>
      <w:b/>
      <w:bCs/>
      <w:color w:val="0673A5" w:themeColor="text2" w:themeShade="BF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A9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47A9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47A9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47A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7A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7A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A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A9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47A9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7A9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7A9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A9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47A9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47A9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A1310C"/>
    <w:pPr>
      <w:pBdr>
        <w:top w:val="single" w:sz="2" w:space="10" w:color="806000" w:themeColor="accent1" w:themeShade="80" w:shadow="1"/>
        <w:left w:val="single" w:sz="2" w:space="10" w:color="806000" w:themeColor="accent1" w:themeShade="80" w:shadow="1"/>
        <w:bottom w:val="single" w:sz="2" w:space="10" w:color="806000" w:themeColor="accent1" w:themeShade="80" w:shadow="1"/>
        <w:right w:val="single" w:sz="2" w:space="10" w:color="806000" w:themeColor="accent1" w:themeShade="80" w:shadow="1"/>
      </w:pBdr>
      <w:ind w:left="1152" w:right="1152"/>
    </w:pPr>
    <w:rPr>
      <w:i/>
      <w:iCs/>
      <w:color w:val="806000" w:themeColor="accent1" w:themeShade="80"/>
    </w:rPr>
  </w:style>
  <w:style w:type="character" w:styleId="PlaceholderText">
    <w:name w:val="Placeholder Text"/>
    <w:basedOn w:val="DefaultParagraphFont"/>
    <w:uiPriority w:val="99"/>
    <w:semiHidden/>
    <w:rsid w:val="00A1310C"/>
    <w:rPr>
      <w:color w:val="3C3C3C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4E1AED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AED"/>
  </w:style>
  <w:style w:type="paragraph" w:styleId="Footer">
    <w:name w:val="footer"/>
    <w:basedOn w:val="Normal"/>
    <w:link w:val="FooterChar"/>
    <w:uiPriority w:val="99"/>
    <w:unhideWhenUsed/>
    <w:rsid w:val="004E1AED"/>
    <w:pPr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AED"/>
  </w:style>
  <w:style w:type="paragraph" w:styleId="ListParagraph">
    <w:name w:val="List Paragraph"/>
    <w:basedOn w:val="Normal"/>
    <w:uiPriority w:val="34"/>
    <w:unhideWhenUsed/>
    <w:qFormat/>
    <w:rsid w:val="00B544D2"/>
    <w:pPr>
      <w:ind w:left="720"/>
      <w:contextualSpacing/>
    </w:pPr>
  </w:style>
  <w:style w:type="paragraph" w:styleId="NoSpacing">
    <w:name w:val="No Spacing"/>
    <w:uiPriority w:val="1"/>
    <w:qFormat/>
    <w:rsid w:val="00885992"/>
    <w:pPr>
      <w:spacing w:before="0" w:after="0" w:line="240" w:lineRule="auto"/>
    </w:pPr>
    <w:rPr>
      <w:lang w:val="en-MY" w:eastAsia="zh-CN"/>
    </w:rPr>
  </w:style>
  <w:style w:type="character" w:styleId="Emphasis">
    <w:name w:val="Emphasis"/>
    <w:basedOn w:val="DefaultParagraphFont"/>
    <w:uiPriority w:val="20"/>
    <w:qFormat/>
    <w:rsid w:val="00B223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380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864570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2012-11-01T04:53:00+00:00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1655138</Value>
    </PublishStatusLookup>
    <APAuthor xmlns="4873beb7-5857-4685-be1f-d57550cc96cc">
      <UserInfo>
        <DisplayName>MIDDLEEAST\v-keerth</DisplayName>
        <AccountId>2799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TP103749966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4A5CE7-5492-46F9-A801-AF9B68A7EE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AE4ADC-D632-40A7-A0C1-0481BB069C4F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FF2527-3592-4DBF-9FD9-FEA06E5BF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</Template>
  <TotalTime>3</TotalTime>
  <Pages>16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 Subashini Ganapathy</dc:creator>
  <cp:lastModifiedBy>Yoong Kooi Kuan</cp:lastModifiedBy>
  <cp:revision>3</cp:revision>
  <cp:lastPrinted>2019-10-06T06:23:00Z</cp:lastPrinted>
  <dcterms:created xsi:type="dcterms:W3CDTF">2026-04-10T07:28:00Z</dcterms:created>
  <dcterms:modified xsi:type="dcterms:W3CDTF">2026-09-29T04:09:00Z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42a6a7bb-01f7-4164-8cea-41e0189b7eee</vt:lpwstr>
  </property>
</Properties>
</file>